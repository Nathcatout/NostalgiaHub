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740808" w14:textId="77777777" w:rsidR="00D077E9" w:rsidRDefault="00AB02A7" w:rsidP="00D70D02">
      <w:pPr>
        <w:rPr>
          <w:noProof/>
        </w:rPr>
      </w:pPr>
      <w:r>
        <w:rPr>
          <w:noProof/>
          <w:lang w:bidi="es-ES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5338FFB1" wp14:editId="4CB6102D">
                <wp:simplePos x="0" y="0"/>
                <wp:positionH relativeFrom="column">
                  <wp:posOffset>-202474</wp:posOffset>
                </wp:positionH>
                <wp:positionV relativeFrom="page">
                  <wp:posOffset>938150</wp:posOffset>
                </wp:positionV>
                <wp:extent cx="3938905" cy="8657111"/>
                <wp:effectExtent l="0" t="0" r="4445" b="0"/>
                <wp:wrapNone/>
                <wp:docPr id="3" name="Rectángulo 3" descr="rectángulo blanco para texto en portad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38905" cy="8657111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rect w14:anchorId="2D05ECE6" id="Rectángulo 3" o:spid="_x0000_s1026" alt="rectángulo blanco para texto en portada" style="position:absolute;margin-left:-15.95pt;margin-top:73.85pt;width:310.15pt;height:681.6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" fillcolor="white [3212]" stroked="f" strokeweight="2pt">
                <w10:wrap anchory="page"/>
              </v:rect>
            </w:pict>
          </mc:Fallback>
        </mc:AlternateContent>
      </w:r>
      <w:r w:rsidR="00D077E9">
        <w:rPr>
          <w:noProof/>
          <w:lang w:bidi="es-ES"/>
        </w:rPr>
        <w:drawing>
          <wp:anchor distT="0" distB="0" distL="114300" distR="114300" simplePos="0" relativeHeight="251658240" behindDoc="1" locked="0" layoutInCell="1" allowOverlap="1" wp14:anchorId="7F97773E" wp14:editId="70C6911D">
            <wp:simplePos x="0" y="0"/>
            <wp:positionH relativeFrom="column">
              <wp:posOffset>-746975</wp:posOffset>
            </wp:positionH>
            <wp:positionV relativeFrom="page">
              <wp:posOffset>-12700</wp:posOffset>
            </wp:positionV>
            <wp:extent cx="7760970" cy="6684010"/>
            <wp:effectExtent l="0" t="0" r="0" b="2540"/>
            <wp:wrapNone/>
            <wp:docPr id="1" name="Imagen 1" descr="vista de la calle con edificios, establecimientos y cantantes de cal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-7-11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60970" cy="6684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pPr w:leftFromText="180" w:rightFromText="180" w:vertAnchor="text" w:horzAnchor="margin" w:tblpY="-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580"/>
      </w:tblGrid>
      <w:tr w:rsidR="00D077E9" w14:paraId="2C6B788C" w14:textId="77777777" w:rsidTr="00AB02A7">
        <w:trPr>
          <w:trHeight w:val="1894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</w:tcPr>
          <w:p w14:paraId="69651C01" w14:textId="77777777" w:rsidR="00D077E9" w:rsidRDefault="00D077E9" w:rsidP="00AB02A7">
            <w:pPr>
              <w:rPr>
                <w:noProof/>
              </w:rPr>
            </w:pPr>
            <w:r>
              <w:rPr>
                <w:noProof/>
                <w:lang w:bidi="es-ES"/>
              </w:rPr>
              <mc:AlternateContent>
                <mc:Choice Requires="wps">
                  <w:drawing>
                    <wp:inline distT="0" distB="0" distL="0" distR="0" wp14:anchorId="0CB9EEAA" wp14:editId="54059D3D">
                      <wp:extent cx="3528695" cy="1733550"/>
                      <wp:effectExtent l="0" t="0" r="0" b="0"/>
                      <wp:docPr id="8" name="Cuadro de texto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528695" cy="17335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2C45830" w14:textId="3192E2A1" w:rsidR="00D077E9" w:rsidRDefault="00CD528B" w:rsidP="00D077E9">
                                  <w:pPr>
                                    <w:pStyle w:val="Ttulo"/>
                                    <w:spacing w:after="0"/>
                                    <w:rPr>
                                      <w:lang w:bidi="es-ES"/>
                                    </w:rPr>
                                  </w:pPr>
                                  <w:r>
                                    <w:rPr>
                                      <w:lang w:bidi="es-ES"/>
                                    </w:rPr>
                                    <w:t>N</w:t>
                                  </w:r>
                                  <w:r w:rsidR="00836EC4">
                                    <w:rPr>
                                      <w:lang w:bidi="es-ES"/>
                                    </w:rPr>
                                    <w:t>ostalgiaHub</w:t>
                                  </w:r>
                                </w:p>
                                <w:p w14:paraId="164157A1" w14:textId="6B0B6CFB" w:rsidR="00CD528B" w:rsidRPr="00D86945" w:rsidRDefault="00CD528B" w:rsidP="00D077E9">
                                  <w:pPr>
                                    <w:pStyle w:val="Ttulo"/>
                                    <w:spacing w:after="0"/>
                                  </w:pPr>
                                  <w:r>
                                    <w:rPr>
                                      <w:lang w:bidi="es-ES"/>
                                    </w:rPr>
                                    <w:t>Sprint 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w14:anchorId="0CB9EEAA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8" o:spid="_x0000_s1026" type="#_x0000_t202" style="width:277.85pt;height:136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" filled="f" stroked="f" strokeweight=".5pt">
                      <v:textbox>
                        <w:txbxContent>
                          <w:p w14:paraId="72C45830" w14:textId="3192E2A1" w:rsidR="00D077E9" w:rsidRDefault="00CD528B" w:rsidP="00D077E9">
                            <w:pPr>
                              <w:pStyle w:val="Ttulo"/>
                              <w:spacing w:after="0"/>
                              <w:rPr>
                                <w:lang w:bidi="es-ES"/>
                              </w:rPr>
                            </w:pPr>
                            <w:r>
                              <w:rPr>
                                <w:lang w:bidi="es-ES"/>
                              </w:rPr>
                              <w:t>N</w:t>
                            </w:r>
                            <w:r w:rsidR="00836EC4">
                              <w:rPr>
                                <w:lang w:bidi="es-ES"/>
                              </w:rPr>
                              <w:t>ostalgiaHub</w:t>
                            </w:r>
                          </w:p>
                          <w:p w14:paraId="164157A1" w14:textId="6B0B6CFB" w:rsidR="00CD528B" w:rsidRPr="00D86945" w:rsidRDefault="00CD528B" w:rsidP="00D077E9">
                            <w:pPr>
                              <w:pStyle w:val="Ttulo"/>
                              <w:spacing w:after="0"/>
                            </w:pPr>
                            <w:r>
                              <w:rPr>
                                <w:lang w:bidi="es-ES"/>
                              </w:rPr>
                              <w:t>Sprint 0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14:paraId="66F0514A" w14:textId="77777777" w:rsidR="00D077E9" w:rsidRDefault="00D077E9" w:rsidP="00AB02A7">
            <w:pPr>
              <w:rPr>
                <w:noProof/>
              </w:rPr>
            </w:pPr>
            <w:r>
              <w:rPr>
                <w:noProof/>
                <w:lang w:bidi="es-ES"/>
              </w:rPr>
              <mc:AlternateContent>
                <mc:Choice Requires="wps">
                  <w:drawing>
                    <wp:inline distT="0" distB="0" distL="0" distR="0" wp14:anchorId="766E10D0" wp14:editId="7787EBBA">
                      <wp:extent cx="1390918" cy="0"/>
                      <wp:effectExtent l="0" t="19050" r="19050" b="19050"/>
                      <wp:docPr id="5" name="Conector recto 5" descr="divisor de text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90918" cy="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oel="http://schemas.microsoft.com/office/2019/extlst">
                  <w:pict>
                    <v:line w14:anchorId="3C7809CC" id="Conector recto 5" o:spid="_x0000_s1026" alt="divisor de texto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09.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" strokecolor="#082a75 [3215]" strokeweight="3pt">
                      <w10:anchorlock/>
                    </v:line>
                  </w:pict>
                </mc:Fallback>
              </mc:AlternateContent>
            </w:r>
          </w:p>
        </w:tc>
      </w:tr>
      <w:tr w:rsidR="00D077E9" w14:paraId="3AD1CCFC" w14:textId="77777777" w:rsidTr="004E5FEE">
        <w:trPr>
          <w:trHeight w:val="7303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</w:tcPr>
          <w:p w14:paraId="31FC6595" w14:textId="77777777" w:rsidR="00D077E9" w:rsidRDefault="00D077E9" w:rsidP="00AB02A7">
            <w:pPr>
              <w:rPr>
                <w:noProof/>
              </w:rPr>
            </w:pPr>
          </w:p>
        </w:tc>
      </w:tr>
      <w:tr w:rsidR="00D077E9" w14:paraId="11D6A2B3" w14:textId="77777777" w:rsidTr="00AB02A7">
        <w:trPr>
          <w:trHeight w:val="2438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</w:tcPr>
          <w:sdt>
            <w:sdtPr>
              <w:rPr>
                <w:noProof/>
              </w:rPr>
              <w:id w:val="1080870105"/>
              <w:placeholder>
                <w:docPart w:val="A9B4550B676949FF846EEBBAF789DB52"/>
              </w:placeholder>
              <w15:appearance w15:val="hidden"/>
            </w:sdtPr>
            <w:sdtEndPr/>
            <w:sdtContent>
              <w:p w14:paraId="1DB1C0CE" w14:textId="0E79BEC7" w:rsidR="00D077E9" w:rsidRDefault="000747A0" w:rsidP="00AB02A7">
                <w:pPr>
                  <w:rPr>
                    <w:noProof/>
                  </w:rPr>
                </w:pPr>
                <w:r>
                  <w:rPr>
                    <w:rStyle w:val="SubttuloCar"/>
                    <w:b w:val="0"/>
                    <w:noProof/>
                    <w:lang w:bidi="es-ES"/>
                  </w:rPr>
                  <w:fldChar w:fldCharType="begin"/>
                </w:r>
                <w:r>
                  <w:rPr>
                    <w:rStyle w:val="SubttuloCar"/>
                    <w:b w:val="0"/>
                    <w:noProof/>
                    <w:lang w:bidi="es-ES"/>
                  </w:rPr>
                  <w:instrText xml:space="preserve"> DATE  \@ "d MMMM"  \* MERGEFORMAT </w:instrText>
                </w:r>
                <w:r>
                  <w:rPr>
                    <w:rStyle w:val="SubttuloCar"/>
                    <w:b w:val="0"/>
                    <w:noProof/>
                    <w:lang w:bidi="es-ES"/>
                  </w:rPr>
                  <w:fldChar w:fldCharType="separate"/>
                </w:r>
                <w:r w:rsidR="006F0BE9">
                  <w:rPr>
                    <w:rStyle w:val="SubttuloCar"/>
                    <w:b w:val="0"/>
                    <w:noProof/>
                    <w:lang w:bidi="es-ES"/>
                  </w:rPr>
                  <w:t>22 marzo</w:t>
                </w:r>
                <w:r>
                  <w:rPr>
                    <w:rStyle w:val="SubttuloCar"/>
                    <w:b w:val="0"/>
                    <w:noProof/>
                    <w:lang w:bidi="es-ES"/>
                  </w:rPr>
                  <w:fldChar w:fldCharType="end"/>
                </w:r>
              </w:p>
            </w:sdtContent>
          </w:sdt>
          <w:p w14:paraId="473E6FD5" w14:textId="77777777" w:rsidR="00D077E9" w:rsidRDefault="00D077E9" w:rsidP="00AB02A7">
            <w:pPr>
              <w:rPr>
                <w:noProof/>
                <w:sz w:val="10"/>
                <w:szCs w:val="10"/>
              </w:rPr>
            </w:pPr>
            <w:r w:rsidRPr="00D86945">
              <w:rPr>
                <w:noProof/>
                <w:sz w:val="10"/>
                <w:szCs w:val="10"/>
                <w:lang w:bidi="es-ES"/>
              </w:rPr>
              <mc:AlternateContent>
                <mc:Choice Requires="wps">
                  <w:drawing>
                    <wp:inline distT="0" distB="0" distL="0" distR="0" wp14:anchorId="346B3BA0" wp14:editId="10DB491D">
                      <wp:extent cx="1493949" cy="0"/>
                      <wp:effectExtent l="0" t="19050" r="30480" b="19050"/>
                      <wp:docPr id="6" name="Conector recto 6" descr="divisor de text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93949" cy="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oel="http://schemas.microsoft.com/office/2019/extlst">
                  <w:pict>
                    <v:line w14:anchorId="2EAC2734" id="Conector recto 6" o:spid="_x0000_s1026" alt="divisor de texto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17.6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" strokecolor="#082a75 [3215]" strokeweight="3pt">
                      <w10:anchorlock/>
                    </v:line>
                  </w:pict>
                </mc:Fallback>
              </mc:AlternateContent>
            </w:r>
          </w:p>
          <w:p w14:paraId="415525C8" w14:textId="77777777" w:rsidR="00D077E9" w:rsidRDefault="00D077E9" w:rsidP="00AB02A7">
            <w:pPr>
              <w:rPr>
                <w:noProof/>
                <w:sz w:val="10"/>
                <w:szCs w:val="10"/>
              </w:rPr>
            </w:pPr>
          </w:p>
          <w:p w14:paraId="7A97369B" w14:textId="77777777" w:rsidR="00D077E9" w:rsidRDefault="00D077E9" w:rsidP="00AB02A7">
            <w:pPr>
              <w:rPr>
                <w:noProof/>
                <w:sz w:val="10"/>
                <w:szCs w:val="10"/>
              </w:rPr>
            </w:pPr>
          </w:p>
          <w:p w14:paraId="1616C70E" w14:textId="786A6808" w:rsidR="00D077E9" w:rsidRDefault="00836EC4" w:rsidP="00AB02A7">
            <w:pPr>
              <w:rPr>
                <w:noProof/>
              </w:rPr>
            </w:pPr>
            <w:r>
              <w:rPr>
                <w:noProof/>
              </w:rPr>
              <w:t>CHOCO TUMAC</w:t>
            </w:r>
          </w:p>
          <w:p w14:paraId="02DF298C" w14:textId="6F8C239D" w:rsidR="00D077E9" w:rsidRDefault="00D077E9" w:rsidP="00AB02A7">
            <w:pPr>
              <w:rPr>
                <w:noProof/>
              </w:rPr>
            </w:pPr>
            <w:r w:rsidRPr="00B231E5">
              <w:rPr>
                <w:noProof/>
                <w:lang w:bidi="es-ES"/>
              </w:rPr>
              <w:t xml:space="preserve">Creado por: </w:t>
            </w:r>
            <w:sdt>
              <w:sdtPr>
                <w:rPr>
                  <w:noProof/>
                </w:rPr>
                <w:alias w:val="Su nombre"/>
                <w:tag w:val="Su nombre"/>
                <w:id w:val="-180584491"/>
                <w:placeholder>
                  <w:docPart w:val="BD9461F4A18B4E2F958D8FD57C3BFE0A"/>
                </w:placeholder>
                <w:dataBinding w:prefixMappings="xmlns:ns0='http://schemas.microsoft.com/office/2006/coverPageProps' " w:xpath="/ns0:CoverPageProperties[1]/ns0:CompanyFax[1]" w:storeItemID="{55AF091B-3C7A-41E3-B477-F2FDAA23CFDA}"/>
                <w15:appearance w15:val="hidden"/>
                <w:text w:multiLine="1"/>
              </w:sdtPr>
              <w:sdtEndPr/>
              <w:sdtContent>
                <w:r w:rsidR="00836EC4">
                  <w:rPr>
                    <w:noProof/>
                  </w:rPr>
                  <w:t>Isaura Banguera &amp; Nathalia Mejia</w:t>
                </w:r>
              </w:sdtContent>
            </w:sdt>
          </w:p>
          <w:p w14:paraId="4649A1F2" w14:textId="77777777" w:rsidR="00D077E9" w:rsidRPr="00D86945" w:rsidRDefault="00D077E9" w:rsidP="00AB02A7">
            <w:pPr>
              <w:rPr>
                <w:noProof/>
                <w:sz w:val="10"/>
                <w:szCs w:val="10"/>
              </w:rPr>
            </w:pPr>
          </w:p>
        </w:tc>
      </w:tr>
    </w:tbl>
    <w:p w14:paraId="722C7914" w14:textId="77777777" w:rsidR="00D077E9" w:rsidRDefault="00AB02A7">
      <w:pPr>
        <w:spacing w:after="200"/>
        <w:rPr>
          <w:noProof/>
        </w:rPr>
      </w:pPr>
      <w:r w:rsidRPr="00D967AC">
        <w:rPr>
          <w:noProof/>
          <w:lang w:bidi="es-ES"/>
        </w:rPr>
        <w:drawing>
          <wp:anchor distT="0" distB="0" distL="114300" distR="114300" simplePos="0" relativeHeight="251661312" behindDoc="0" locked="0" layoutInCell="1" allowOverlap="1" wp14:anchorId="479084CC" wp14:editId="0E4366D8">
            <wp:simplePos x="0" y="0"/>
            <wp:positionH relativeFrom="column">
              <wp:posOffset>4949190</wp:posOffset>
            </wp:positionH>
            <wp:positionV relativeFrom="paragraph">
              <wp:posOffset>7833359</wp:posOffset>
            </wp:positionV>
            <wp:extent cx="1786904" cy="561975"/>
            <wp:effectExtent l="0" t="0" r="0" b="0"/>
            <wp:wrapNone/>
            <wp:docPr id="12" name="Gráfico 201" descr="marcador-de-posición-de-logotipo">
              <a:extLst xmlns:a="http://schemas.openxmlformats.org/drawingml/2006/main">
                <a:ext uri="{FF2B5EF4-FFF2-40B4-BE49-F238E27FC236}">
                  <a16:creationId xmlns:a16="http://schemas.microsoft.com/office/drawing/2014/main" id="{F3D65186-AB5A-4584-87C3-0FAA2992263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Gráfico 201" descr="marcador-de-posición-de-logotipo">
                      <a:extLst>
                        <a:ext uri="{FF2B5EF4-FFF2-40B4-BE49-F238E27FC236}">
                          <a16:creationId xmlns:a16="http://schemas.microsoft.com/office/drawing/2014/main" id="{F3D65186-AB5A-4584-87C3-0FAA2992263B}"/>
                        </a:ext>
                      </a:extLst>
                    </pic:cNvPr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3303" cy="5671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bidi="es-ES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4ACD330D" wp14:editId="3D2C579C">
                <wp:simplePos x="0" y="0"/>
                <wp:positionH relativeFrom="column">
                  <wp:posOffset>-745490</wp:posOffset>
                </wp:positionH>
                <wp:positionV relativeFrom="page">
                  <wp:posOffset>6667500</wp:posOffset>
                </wp:positionV>
                <wp:extent cx="7760970" cy="4019550"/>
                <wp:effectExtent l="0" t="0" r="0" b="0"/>
                <wp:wrapNone/>
                <wp:docPr id="2" name="Rectángulo 2" descr="rectángulo de colo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60970" cy="4019550"/>
                        </a:xfrm>
                        <a:prstGeom prst="rect">
                          <a:avLst/>
                        </a:prstGeom>
                        <a:solidFill>
                          <a:schemeClr val="accent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rect w14:anchorId="5A3CD8EB" id="Rectángulo 2" o:spid="_x0000_s1026" alt="rectángulo de color" style="position:absolute;margin-left:-58.7pt;margin-top:525pt;width:611.1pt;height:316.5pt;z-index:-251657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" fillcolor="#34aba2 [3206]" stroked="f" strokeweight="2pt">
                <w10:wrap anchory="page"/>
              </v:rect>
            </w:pict>
          </mc:Fallback>
        </mc:AlternateContent>
      </w:r>
      <w:r w:rsidR="00D077E9">
        <w:rPr>
          <w:noProof/>
          <w:lang w:bidi="es-ES"/>
        </w:rPr>
        <w:br w:type="page"/>
      </w:r>
    </w:p>
    <w:p w14:paraId="2F2DDC1E" w14:textId="3CA75F6E" w:rsidR="00D077E9" w:rsidRDefault="00CD528B" w:rsidP="00D077E9">
      <w:pPr>
        <w:pStyle w:val="Ttulo1"/>
        <w:rPr>
          <w:noProof/>
          <w:lang w:bidi="es-ES"/>
        </w:rPr>
      </w:pPr>
      <w:r>
        <w:rPr>
          <w:noProof/>
          <w:lang w:bidi="es-ES"/>
        </w:rPr>
        <w:lastRenderedPageBreak/>
        <w:t>O</w:t>
      </w:r>
      <w:r w:rsidRPr="00A85466">
        <w:rPr>
          <w:noProof/>
          <w:lang w:bidi="es-ES"/>
        </w:rPr>
        <w:t>bjetivo</w:t>
      </w:r>
    </w:p>
    <w:p w14:paraId="39143AD9" w14:textId="5924063E" w:rsidR="00921E0E" w:rsidRDefault="00A85466" w:rsidP="00921E0E">
      <w:pPr>
        <w:pStyle w:val="Contenido"/>
        <w:rPr>
          <w:bCs/>
          <w:noProof/>
          <w:lang w:bidi="es-ES"/>
        </w:rPr>
      </w:pPr>
      <w:r w:rsidRPr="00A85466">
        <w:rPr>
          <w:bCs/>
          <w:noProof/>
          <w:lang w:bidi="es-ES"/>
        </w:rPr>
        <w:t>Desarrollar una aplicación</w:t>
      </w:r>
      <w:r>
        <w:rPr>
          <w:bCs/>
          <w:noProof/>
          <w:lang w:bidi="es-ES"/>
        </w:rPr>
        <w:t xml:space="preserve"> web</w:t>
      </w:r>
      <w:r w:rsidRPr="00A85466">
        <w:rPr>
          <w:bCs/>
          <w:noProof/>
          <w:lang w:bidi="es-ES"/>
        </w:rPr>
        <w:t xml:space="preserve"> que permita gestionar colecciones nostálgicas organizadas por categorías, donde los usuarios puedan registrar, visualizar, modificar y eliminar elementos de sus colecciones, utilizando operaciones CRUD y almacenando la información temporalmente en memoria sin utilizar una base de datos.</w:t>
      </w:r>
    </w:p>
    <w:p w14:paraId="56104B51" w14:textId="77777777" w:rsidR="00921E0E" w:rsidRPr="00921E0E" w:rsidRDefault="00921E0E" w:rsidP="00921E0E">
      <w:pPr>
        <w:pStyle w:val="Contenido"/>
        <w:rPr>
          <w:bCs/>
          <w:noProof/>
          <w:lang w:bidi="es-ES"/>
        </w:rPr>
      </w:pPr>
    </w:p>
    <w:p w14:paraId="54F8E323" w14:textId="77777777" w:rsidR="00AA3ADF" w:rsidRDefault="00CD528B" w:rsidP="00921E0E">
      <w:pPr>
        <w:pStyle w:val="Contenido"/>
        <w:rPr>
          <w:rFonts w:asciiTheme="majorHAnsi" w:hAnsiTheme="majorHAnsi" w:cstheme="majorHAnsi"/>
          <w:b/>
          <w:bCs/>
          <w:sz w:val="52"/>
          <w:szCs w:val="52"/>
        </w:rPr>
      </w:pPr>
      <w:r w:rsidRPr="00921E0E">
        <w:rPr>
          <w:rFonts w:asciiTheme="majorHAnsi" w:hAnsiTheme="majorHAnsi" w:cstheme="majorHAnsi"/>
          <w:b/>
          <w:bCs/>
          <w:noProof/>
          <w:sz w:val="52"/>
          <w:szCs w:val="52"/>
          <w:lang w:bidi="es-ES"/>
        </w:rPr>
        <w:t xml:space="preserve">Listado de </w:t>
      </w:r>
      <w:r w:rsidRPr="00921E0E">
        <w:rPr>
          <w:rFonts w:asciiTheme="majorHAnsi" w:hAnsiTheme="majorHAnsi" w:cstheme="majorHAnsi"/>
          <w:b/>
          <w:bCs/>
          <w:sz w:val="52"/>
          <w:szCs w:val="52"/>
        </w:rPr>
        <w:t>Funcionalidades</w:t>
      </w:r>
    </w:p>
    <w:p w14:paraId="1F27EA6B" w14:textId="77777777" w:rsidR="00AA3ADF" w:rsidRPr="00AA3ADF" w:rsidRDefault="00AA3ADF" w:rsidP="00AA3ADF">
      <w:pPr>
        <w:pStyle w:val="Contenido"/>
        <w:numPr>
          <w:ilvl w:val="0"/>
          <w:numId w:val="7"/>
        </w:numPr>
        <w:rPr>
          <w:rFonts w:cstheme="minorHAnsi"/>
          <w:bCs/>
          <w:szCs w:val="28"/>
        </w:rPr>
      </w:pPr>
      <w:r w:rsidRPr="00AA3ADF">
        <w:rPr>
          <w:rFonts w:cstheme="minorHAnsi"/>
          <w:bCs/>
          <w:szCs w:val="28"/>
        </w:rPr>
        <w:t>Crear categorías de colecciones nostálgicas.</w:t>
      </w:r>
    </w:p>
    <w:p w14:paraId="5958DBDE" w14:textId="77777777" w:rsidR="00AA3ADF" w:rsidRPr="00AA3ADF" w:rsidRDefault="00AA3ADF" w:rsidP="00AA3ADF">
      <w:pPr>
        <w:pStyle w:val="Contenido"/>
        <w:numPr>
          <w:ilvl w:val="0"/>
          <w:numId w:val="7"/>
        </w:numPr>
        <w:rPr>
          <w:rFonts w:cstheme="minorHAnsi"/>
          <w:bCs/>
          <w:szCs w:val="28"/>
        </w:rPr>
      </w:pPr>
      <w:r w:rsidRPr="00AA3ADF">
        <w:rPr>
          <w:rFonts w:cstheme="minorHAnsi"/>
          <w:bCs/>
          <w:szCs w:val="28"/>
        </w:rPr>
        <w:t xml:space="preserve">Registrar elementos dentro de una categoría de colección </w:t>
      </w:r>
    </w:p>
    <w:p w14:paraId="40F7BB0D" w14:textId="77777777" w:rsidR="00AA3ADF" w:rsidRPr="00AA3ADF" w:rsidRDefault="00AA3ADF" w:rsidP="00AA3ADF">
      <w:pPr>
        <w:pStyle w:val="Contenido"/>
        <w:numPr>
          <w:ilvl w:val="0"/>
          <w:numId w:val="7"/>
        </w:numPr>
        <w:rPr>
          <w:rFonts w:cstheme="minorHAnsi"/>
          <w:bCs/>
          <w:szCs w:val="28"/>
        </w:rPr>
      </w:pPr>
      <w:r w:rsidRPr="00AA3ADF">
        <w:rPr>
          <w:rFonts w:cstheme="minorHAnsi"/>
          <w:bCs/>
          <w:szCs w:val="28"/>
        </w:rPr>
        <w:t>Visualizar las categorias y los elementos registrados</w:t>
      </w:r>
    </w:p>
    <w:p w14:paraId="7ACFAEAC" w14:textId="77777777" w:rsidR="00AA3ADF" w:rsidRPr="00AA3ADF" w:rsidRDefault="00AA3ADF" w:rsidP="00AA3ADF">
      <w:pPr>
        <w:pStyle w:val="Contenido"/>
        <w:numPr>
          <w:ilvl w:val="0"/>
          <w:numId w:val="7"/>
        </w:numPr>
        <w:rPr>
          <w:rFonts w:cstheme="minorHAnsi"/>
          <w:bCs/>
          <w:szCs w:val="28"/>
        </w:rPr>
      </w:pPr>
      <w:r w:rsidRPr="00AA3ADF">
        <w:rPr>
          <w:rFonts w:cstheme="minorHAnsi"/>
          <w:bCs/>
          <w:szCs w:val="28"/>
        </w:rPr>
        <w:t xml:space="preserve">Editar la información de las categorias y elementos de una colección </w:t>
      </w:r>
    </w:p>
    <w:p w14:paraId="0C6CEB3B" w14:textId="77777777" w:rsidR="00AA3ADF" w:rsidRPr="00AA3ADF" w:rsidRDefault="00AA3ADF" w:rsidP="00AA3ADF">
      <w:pPr>
        <w:pStyle w:val="Contenido"/>
        <w:numPr>
          <w:ilvl w:val="0"/>
          <w:numId w:val="7"/>
        </w:numPr>
        <w:rPr>
          <w:rFonts w:cstheme="minorHAnsi"/>
          <w:bCs/>
          <w:szCs w:val="28"/>
        </w:rPr>
      </w:pPr>
      <w:r w:rsidRPr="00AA3ADF">
        <w:rPr>
          <w:rFonts w:cstheme="minorHAnsi"/>
          <w:bCs/>
          <w:szCs w:val="28"/>
        </w:rPr>
        <w:t>Eliminar elementos o categorias de la colección</w:t>
      </w:r>
    </w:p>
    <w:p w14:paraId="4988FBE4" w14:textId="77777777" w:rsidR="00AA3ADF" w:rsidRPr="00AA3ADF" w:rsidRDefault="00AA3ADF" w:rsidP="00AA3ADF">
      <w:pPr>
        <w:pStyle w:val="Contenido"/>
        <w:numPr>
          <w:ilvl w:val="0"/>
          <w:numId w:val="7"/>
        </w:numPr>
        <w:rPr>
          <w:rFonts w:cstheme="minorHAnsi"/>
          <w:bCs/>
          <w:szCs w:val="28"/>
        </w:rPr>
      </w:pPr>
      <w:r w:rsidRPr="00AA3ADF">
        <w:rPr>
          <w:rFonts w:cstheme="minorHAnsi"/>
          <w:bCs/>
          <w:szCs w:val="28"/>
        </w:rPr>
        <w:t>Buscar elementos dentro de las colecciones</w:t>
      </w:r>
    </w:p>
    <w:p w14:paraId="2CB41D9B" w14:textId="77777777" w:rsidR="00AA3ADF" w:rsidRPr="00AA3ADF" w:rsidRDefault="00AA3ADF" w:rsidP="0013771F">
      <w:pPr>
        <w:pStyle w:val="Contenido"/>
        <w:numPr>
          <w:ilvl w:val="0"/>
          <w:numId w:val="7"/>
        </w:numPr>
        <w:rPr>
          <w:rFonts w:cstheme="minorHAnsi"/>
          <w:bCs/>
          <w:szCs w:val="28"/>
        </w:rPr>
      </w:pPr>
      <w:r w:rsidRPr="00AA3ADF">
        <w:rPr>
          <w:rFonts w:cstheme="minorHAnsi"/>
          <w:bCs/>
          <w:szCs w:val="28"/>
        </w:rPr>
        <w:t>Mostrar cantidad de elementos por categoria</w:t>
      </w:r>
      <w:r>
        <w:rPr>
          <w:rFonts w:cstheme="minorHAnsi"/>
          <w:bCs/>
          <w:szCs w:val="28"/>
        </w:rPr>
        <w:t>s.</w:t>
      </w:r>
      <w:r w:rsidRPr="00AA3ADF">
        <w:rPr>
          <w:rFonts w:asciiTheme="majorHAnsi" w:hAnsiTheme="majorHAnsi" w:cstheme="majorHAnsi"/>
          <w:b/>
          <w:bCs/>
          <w:sz w:val="52"/>
          <w:szCs w:val="52"/>
        </w:rPr>
        <w:t xml:space="preserve">              </w:t>
      </w:r>
    </w:p>
    <w:p w14:paraId="755CF86D" w14:textId="3D2AC429" w:rsidR="00AA3ADF" w:rsidRPr="00AA3ADF" w:rsidRDefault="00AA3ADF" w:rsidP="00AA3ADF">
      <w:pPr>
        <w:pStyle w:val="Contenido"/>
        <w:ind w:left="720"/>
        <w:rPr>
          <w:rFonts w:cstheme="minorHAnsi"/>
          <w:bCs/>
          <w:szCs w:val="28"/>
        </w:rPr>
      </w:pPr>
      <w:r w:rsidRPr="00AA3ADF">
        <w:rPr>
          <w:rFonts w:asciiTheme="majorHAnsi" w:hAnsiTheme="majorHAnsi" w:cstheme="majorHAnsi"/>
          <w:b/>
          <w:bCs/>
          <w:sz w:val="52"/>
          <w:szCs w:val="52"/>
        </w:rPr>
        <w:t xml:space="preserve">                             </w:t>
      </w:r>
    </w:p>
    <w:p w14:paraId="281EE963" w14:textId="2A8079E0" w:rsidR="00CD528B" w:rsidRDefault="00CD528B" w:rsidP="00AA3ADF">
      <w:pPr>
        <w:pStyle w:val="Contenido"/>
        <w:rPr>
          <w:rFonts w:asciiTheme="majorHAnsi" w:hAnsiTheme="majorHAnsi" w:cstheme="majorHAnsi"/>
          <w:b/>
          <w:bCs/>
          <w:sz w:val="52"/>
          <w:szCs w:val="52"/>
        </w:rPr>
      </w:pPr>
      <w:r w:rsidRPr="00AA3ADF">
        <w:rPr>
          <w:rFonts w:asciiTheme="majorHAnsi" w:hAnsiTheme="majorHAnsi" w:cstheme="majorHAnsi"/>
          <w:b/>
          <w:bCs/>
          <w:sz w:val="52"/>
          <w:szCs w:val="52"/>
        </w:rPr>
        <w:t>Listado de Requisitos Funcionales</w:t>
      </w:r>
    </w:p>
    <w:p w14:paraId="3200DD7E" w14:textId="77777777" w:rsidR="00AA3ADF" w:rsidRDefault="00AA3ADF" w:rsidP="00AA3ADF">
      <w:pPr>
        <w:pStyle w:val="Contenido"/>
        <w:rPr>
          <w:rFonts w:cstheme="minorHAnsi"/>
          <w:bCs/>
          <w:szCs w:val="28"/>
        </w:rPr>
      </w:pPr>
    </w:p>
    <w:p w14:paraId="57A281EB" w14:textId="20DF4FB0" w:rsidR="00AA3ADF" w:rsidRPr="00AA3ADF" w:rsidRDefault="00AA3ADF" w:rsidP="00AA3ADF">
      <w:pPr>
        <w:pStyle w:val="Contenido"/>
        <w:spacing w:line="360" w:lineRule="auto"/>
        <w:rPr>
          <w:rFonts w:cstheme="minorHAnsi"/>
          <w:bCs/>
          <w:szCs w:val="28"/>
        </w:rPr>
      </w:pPr>
      <w:r w:rsidRPr="00AA3ADF">
        <w:rPr>
          <w:rFonts w:cstheme="minorHAnsi"/>
          <w:bCs/>
          <w:szCs w:val="28"/>
        </w:rPr>
        <w:t>Requisito 1 -El sistema debe permitir crear nuevas categorías para organizar colecciones nostálgicas.</w:t>
      </w:r>
    </w:p>
    <w:p w14:paraId="105EFF5F" w14:textId="77777777" w:rsidR="00AA3ADF" w:rsidRPr="00AA3ADF" w:rsidRDefault="00AA3ADF" w:rsidP="00AA3ADF">
      <w:pPr>
        <w:pStyle w:val="Contenido"/>
        <w:spacing w:line="360" w:lineRule="auto"/>
        <w:rPr>
          <w:rFonts w:cstheme="minorHAnsi"/>
          <w:bCs/>
          <w:szCs w:val="28"/>
        </w:rPr>
      </w:pPr>
      <w:r w:rsidRPr="00AA3ADF">
        <w:rPr>
          <w:rFonts w:cstheme="minorHAnsi"/>
          <w:bCs/>
          <w:szCs w:val="28"/>
        </w:rPr>
        <w:t>Requisito 2 -El sistema debe permitir agregar elementos a una categoría específica.</w:t>
      </w:r>
    </w:p>
    <w:p w14:paraId="2777A1AD" w14:textId="77777777" w:rsidR="00AA3ADF" w:rsidRPr="00AA3ADF" w:rsidRDefault="00AA3ADF" w:rsidP="00AA3ADF">
      <w:pPr>
        <w:pStyle w:val="Contenido"/>
        <w:spacing w:line="360" w:lineRule="auto"/>
        <w:rPr>
          <w:rFonts w:cstheme="minorHAnsi"/>
          <w:bCs/>
          <w:szCs w:val="28"/>
        </w:rPr>
      </w:pPr>
      <w:r w:rsidRPr="00AA3ADF">
        <w:rPr>
          <w:rFonts w:cstheme="minorHAnsi"/>
          <w:bCs/>
          <w:szCs w:val="28"/>
        </w:rPr>
        <w:t>Requisito 3 - El sistema debe permitir visualizar todas las categorías registradas y los elementos que contienen.</w:t>
      </w:r>
    </w:p>
    <w:p w14:paraId="33822C3C" w14:textId="77777777" w:rsidR="00AA3ADF" w:rsidRPr="00AA3ADF" w:rsidRDefault="00AA3ADF" w:rsidP="00AA3ADF">
      <w:pPr>
        <w:pStyle w:val="Contenido"/>
        <w:spacing w:line="360" w:lineRule="auto"/>
        <w:rPr>
          <w:rFonts w:cstheme="minorHAnsi"/>
          <w:bCs/>
          <w:szCs w:val="28"/>
        </w:rPr>
      </w:pPr>
      <w:r w:rsidRPr="00AA3ADF">
        <w:rPr>
          <w:rFonts w:cstheme="minorHAnsi"/>
          <w:bCs/>
          <w:szCs w:val="28"/>
        </w:rPr>
        <w:t>Requisito 4 - El sistema debe permitir modificar la información las categorías y de un elemento de la colección.</w:t>
      </w:r>
    </w:p>
    <w:p w14:paraId="23E7D117" w14:textId="77777777" w:rsidR="00AA3ADF" w:rsidRPr="00AA3ADF" w:rsidRDefault="00AA3ADF" w:rsidP="00AA3ADF">
      <w:pPr>
        <w:pStyle w:val="Contenido"/>
        <w:spacing w:line="360" w:lineRule="auto"/>
        <w:rPr>
          <w:rFonts w:cstheme="minorHAnsi"/>
          <w:bCs/>
          <w:szCs w:val="28"/>
        </w:rPr>
      </w:pPr>
      <w:r w:rsidRPr="00AA3ADF">
        <w:rPr>
          <w:rFonts w:cstheme="minorHAnsi"/>
          <w:bCs/>
          <w:szCs w:val="28"/>
        </w:rPr>
        <w:t>Requisito 5 - El sistema debe permitir eliminar elementos o categorías de la colección.</w:t>
      </w:r>
    </w:p>
    <w:p w14:paraId="0F4D2A49" w14:textId="77777777" w:rsidR="00AA3ADF" w:rsidRPr="00AA3ADF" w:rsidRDefault="00AA3ADF" w:rsidP="00AA3ADF">
      <w:pPr>
        <w:pStyle w:val="Contenido"/>
        <w:spacing w:line="360" w:lineRule="auto"/>
        <w:rPr>
          <w:rFonts w:cstheme="minorHAnsi"/>
          <w:bCs/>
          <w:szCs w:val="28"/>
        </w:rPr>
      </w:pPr>
      <w:r w:rsidRPr="00AA3ADF">
        <w:rPr>
          <w:rFonts w:cstheme="minorHAnsi"/>
          <w:bCs/>
          <w:szCs w:val="28"/>
        </w:rPr>
        <w:t>Requisito 6 -El sistema debe permitir buscar elementos dentro de las colecciones.</w:t>
      </w:r>
    </w:p>
    <w:p w14:paraId="1E5BFE93" w14:textId="77777777" w:rsidR="00AA3ADF" w:rsidRPr="00AA3ADF" w:rsidRDefault="00AA3ADF" w:rsidP="00AA3ADF">
      <w:pPr>
        <w:pStyle w:val="Contenido"/>
        <w:spacing w:line="360" w:lineRule="auto"/>
        <w:rPr>
          <w:rFonts w:cstheme="minorHAnsi"/>
          <w:bCs/>
          <w:szCs w:val="28"/>
        </w:rPr>
      </w:pPr>
      <w:r w:rsidRPr="00AA3ADF">
        <w:rPr>
          <w:rFonts w:cstheme="minorHAnsi"/>
          <w:bCs/>
          <w:szCs w:val="28"/>
        </w:rPr>
        <w:t>Requisito 7 -El sistema debe mostrar el numero de elementos registrados en cada categoría.</w:t>
      </w:r>
    </w:p>
    <w:p w14:paraId="1DD053C7" w14:textId="77777777" w:rsidR="00AA3ADF" w:rsidRPr="00AA3ADF" w:rsidRDefault="00AA3ADF" w:rsidP="00AA3ADF">
      <w:pPr>
        <w:pStyle w:val="Contenido"/>
        <w:rPr>
          <w:rFonts w:cstheme="minorHAnsi"/>
          <w:b/>
          <w:bCs/>
          <w:szCs w:val="28"/>
        </w:rPr>
      </w:pPr>
    </w:p>
    <w:p w14:paraId="75D28BCF" w14:textId="1800B8C2" w:rsidR="00CD528B" w:rsidRDefault="00CD528B" w:rsidP="00D077E9">
      <w:pPr>
        <w:pStyle w:val="Ttulo1"/>
      </w:pPr>
      <w:r>
        <w:lastRenderedPageBreak/>
        <w:t>Diagrama de Módulos</w:t>
      </w:r>
    </w:p>
    <w:p w14:paraId="324821C9" w14:textId="2794B303" w:rsidR="001C714F" w:rsidRDefault="001C714F" w:rsidP="001C714F">
      <w:pPr>
        <w:pStyle w:val="Contenido"/>
      </w:pPr>
      <w:r>
        <w:t>Imagen que contiene el diagrama con sus módulos y relaciones entre módul</w:t>
      </w:r>
      <w:r w:rsidR="00836EC4">
        <w:t>os</w:t>
      </w:r>
    </w:p>
    <w:p w14:paraId="07C7A17B" w14:textId="0ADE819B" w:rsidR="00CD528B" w:rsidRDefault="00CD528B" w:rsidP="00D077E9">
      <w:pPr>
        <w:pStyle w:val="Ttulo1"/>
      </w:pPr>
      <w:r w:rsidRPr="001355E2">
        <w:rPr>
          <w:highlight w:val="yellow"/>
        </w:rPr>
        <w:t>Definición de Roles</w:t>
      </w:r>
    </w:p>
    <w:p w14:paraId="0E778E36" w14:textId="77777777" w:rsidR="001355E2" w:rsidRDefault="001355E2" w:rsidP="001355E2">
      <w:pPr>
        <w:pStyle w:val="Contenido"/>
        <w:numPr>
          <w:ilvl w:val="0"/>
          <w:numId w:val="1"/>
        </w:numPr>
      </w:pPr>
      <w:r w:rsidRPr="00CD528B">
        <w:rPr>
          <w:b/>
          <w:bCs/>
        </w:rPr>
        <w:t>Producto Owner:</w:t>
      </w:r>
      <w:r>
        <w:t xml:space="preserve"> Isaura Alexandra Banguera Ruiz.</w:t>
      </w:r>
    </w:p>
    <w:p w14:paraId="1B975B40" w14:textId="77777777" w:rsidR="001355E2" w:rsidRDefault="001355E2" w:rsidP="001355E2">
      <w:pPr>
        <w:pStyle w:val="Contenido"/>
        <w:numPr>
          <w:ilvl w:val="0"/>
          <w:numId w:val="1"/>
        </w:numPr>
      </w:pPr>
      <w:r w:rsidRPr="00CD528B">
        <w:rPr>
          <w:b/>
          <w:bCs/>
        </w:rPr>
        <w:t>Scrum Master:</w:t>
      </w:r>
      <w:r>
        <w:t xml:space="preserve"> Nathalia Mejia Buitrago.</w:t>
      </w:r>
    </w:p>
    <w:p w14:paraId="1894717B" w14:textId="77777777" w:rsidR="001355E2" w:rsidRPr="00AD1BC9" w:rsidRDefault="001355E2" w:rsidP="001355E2">
      <w:pPr>
        <w:pStyle w:val="Contenido"/>
        <w:numPr>
          <w:ilvl w:val="0"/>
          <w:numId w:val="1"/>
        </w:numPr>
      </w:pPr>
      <w:r w:rsidRPr="00AD1BC9">
        <w:rPr>
          <w:b/>
          <w:bCs/>
        </w:rPr>
        <w:t>Scrum Team:</w:t>
      </w:r>
      <w:r>
        <w:rPr>
          <w:b/>
          <w:bCs/>
        </w:rPr>
        <w:t xml:space="preserve"> </w:t>
      </w:r>
      <w:r>
        <w:t>Isaura Alexandra Banguera Ruiz - Nathalia Mejia Buitrago.</w:t>
      </w:r>
    </w:p>
    <w:p w14:paraId="11D23D40" w14:textId="77777777" w:rsidR="001355E2" w:rsidRDefault="001355E2" w:rsidP="001355E2">
      <w:pPr>
        <w:pStyle w:val="Contenido"/>
        <w:ind w:left="360"/>
      </w:pPr>
    </w:p>
    <w:p w14:paraId="49847141" w14:textId="77777777" w:rsidR="001355E2" w:rsidRDefault="001355E2" w:rsidP="001355E2">
      <w:pPr>
        <w:pStyle w:val="Contenido"/>
        <w:numPr>
          <w:ilvl w:val="0"/>
          <w:numId w:val="1"/>
        </w:numPr>
      </w:pPr>
      <w:r w:rsidRPr="00CD528B">
        <w:rPr>
          <w:b/>
          <w:bCs/>
        </w:rPr>
        <w:t>Diseño GUI:</w:t>
      </w:r>
      <w:r>
        <w:t xml:space="preserve"> Isaura Alexandra Banguera Ruiz.</w:t>
      </w:r>
    </w:p>
    <w:p w14:paraId="78F99C82" w14:textId="77777777" w:rsidR="001355E2" w:rsidRDefault="001355E2" w:rsidP="001355E2">
      <w:pPr>
        <w:pStyle w:val="Contenido"/>
        <w:numPr>
          <w:ilvl w:val="0"/>
          <w:numId w:val="1"/>
        </w:numPr>
      </w:pPr>
      <w:r w:rsidRPr="00CD528B">
        <w:rPr>
          <w:b/>
          <w:bCs/>
        </w:rPr>
        <w:t>Analista de software:</w:t>
      </w:r>
      <w:r>
        <w:t xml:space="preserve"> Nathalia Mejia Buitrago.</w:t>
      </w:r>
    </w:p>
    <w:p w14:paraId="1AF61586" w14:textId="77777777" w:rsidR="001355E2" w:rsidRDefault="001355E2" w:rsidP="001355E2">
      <w:pPr>
        <w:pStyle w:val="Contenido"/>
        <w:numPr>
          <w:ilvl w:val="0"/>
          <w:numId w:val="1"/>
        </w:numPr>
      </w:pPr>
      <w:r w:rsidRPr="00AD1BC9">
        <w:rPr>
          <w:b/>
          <w:bCs/>
        </w:rPr>
        <w:t>Analista comercial:</w:t>
      </w:r>
      <w:r>
        <w:t xml:space="preserve"> Isaura Alexandra Banguera Ruiz.</w:t>
      </w:r>
    </w:p>
    <w:p w14:paraId="6DA4778A" w14:textId="77777777" w:rsidR="001355E2" w:rsidRDefault="001355E2" w:rsidP="001355E2">
      <w:pPr>
        <w:pStyle w:val="Contenido"/>
        <w:numPr>
          <w:ilvl w:val="0"/>
          <w:numId w:val="1"/>
        </w:numPr>
      </w:pPr>
      <w:r w:rsidRPr="00AD1BC9">
        <w:rPr>
          <w:b/>
          <w:bCs/>
        </w:rPr>
        <w:t>Tester:</w:t>
      </w:r>
      <w:r>
        <w:t xml:space="preserve"> Nathalia Mejia Buitrago.</w:t>
      </w:r>
    </w:p>
    <w:p w14:paraId="598ADC5F" w14:textId="77777777" w:rsidR="001355E2" w:rsidRDefault="001355E2" w:rsidP="001355E2">
      <w:pPr>
        <w:pStyle w:val="Contenido"/>
        <w:numPr>
          <w:ilvl w:val="0"/>
          <w:numId w:val="1"/>
        </w:numPr>
      </w:pPr>
      <w:r w:rsidRPr="00CD528B">
        <w:rPr>
          <w:b/>
          <w:bCs/>
        </w:rPr>
        <w:t>Arquitecto de software:</w:t>
      </w:r>
      <w:r>
        <w:t xml:space="preserve"> Isaura Alexandra Banguera Ruiz.</w:t>
      </w:r>
    </w:p>
    <w:p w14:paraId="3F351070" w14:textId="77777777" w:rsidR="001355E2" w:rsidRDefault="001355E2" w:rsidP="001355E2">
      <w:pPr>
        <w:pStyle w:val="Contenido"/>
        <w:numPr>
          <w:ilvl w:val="0"/>
          <w:numId w:val="1"/>
        </w:numPr>
      </w:pPr>
      <w:r w:rsidRPr="00CD528B">
        <w:rPr>
          <w:b/>
          <w:bCs/>
        </w:rPr>
        <w:t>Team lead:</w:t>
      </w:r>
      <w:r>
        <w:t xml:space="preserve"> Nathalia Mejia Buitrago.</w:t>
      </w:r>
    </w:p>
    <w:p w14:paraId="71C4700D" w14:textId="77777777" w:rsidR="001355E2" w:rsidRDefault="001355E2" w:rsidP="001355E2">
      <w:pPr>
        <w:pStyle w:val="Contenido"/>
        <w:numPr>
          <w:ilvl w:val="0"/>
          <w:numId w:val="1"/>
        </w:numPr>
      </w:pPr>
      <w:r w:rsidRPr="00CD528B">
        <w:rPr>
          <w:b/>
          <w:bCs/>
        </w:rPr>
        <w:t>Desarrolladores back end:</w:t>
      </w:r>
      <w:r>
        <w:t xml:space="preserve"> Nathalia Mejia Buitrago - Isaura Alexandra Banguera Ruiz.</w:t>
      </w:r>
    </w:p>
    <w:p w14:paraId="180B9AFC" w14:textId="77777777" w:rsidR="001355E2" w:rsidRDefault="001355E2" w:rsidP="001355E2">
      <w:pPr>
        <w:pStyle w:val="Contenido"/>
        <w:numPr>
          <w:ilvl w:val="0"/>
          <w:numId w:val="1"/>
        </w:numPr>
        <w:sectPr w:rsidR="001355E2" w:rsidSect="00D605E2">
          <w:headerReference w:type="default" r:id="rId10"/>
          <w:footerReference w:type="default" r:id="rId11"/>
          <w:pgSz w:w="11906" w:h="16838" w:code="9"/>
          <w:pgMar w:top="720" w:right="936" w:bottom="720" w:left="936" w:header="0" w:footer="289" w:gutter="0"/>
          <w:pgNumType w:start="1"/>
          <w:cols w:space="720"/>
          <w:docGrid w:linePitch="382"/>
        </w:sectPr>
      </w:pPr>
      <w:r w:rsidRPr="001C714F">
        <w:rPr>
          <w:b/>
          <w:bCs/>
        </w:rPr>
        <w:t>Desarrolladores Front End:</w:t>
      </w:r>
      <w:r>
        <w:rPr>
          <w:b/>
          <w:bCs/>
        </w:rPr>
        <w:t xml:space="preserve"> </w:t>
      </w:r>
      <w:r>
        <w:t>Nathalia Mejia Buitrago  - Isaura Alexandra Banguera Ruiz</w:t>
      </w:r>
    </w:p>
    <w:p w14:paraId="111860F8" w14:textId="77777777" w:rsidR="00960166" w:rsidRDefault="00960166" w:rsidP="00960166">
      <w:pPr>
        <w:pStyle w:val="Ttulo1"/>
        <w:spacing w:line="240" w:lineRule="auto"/>
      </w:pPr>
      <w:r>
        <w:lastRenderedPageBreak/>
        <w:t>Lista de Historias de Usuario</w:t>
      </w:r>
    </w:p>
    <w:tbl>
      <w:tblPr>
        <w:tblStyle w:val="Tablanormal5"/>
        <w:tblW w:w="15912" w:type="dxa"/>
        <w:tblLook w:val="04A0" w:firstRow="1" w:lastRow="0" w:firstColumn="1" w:lastColumn="0" w:noHBand="0" w:noVBand="1"/>
      </w:tblPr>
      <w:tblGrid>
        <w:gridCol w:w="659"/>
        <w:gridCol w:w="2027"/>
        <w:gridCol w:w="3334"/>
        <w:gridCol w:w="4444"/>
        <w:gridCol w:w="5448"/>
      </w:tblGrid>
      <w:tr w:rsidR="00960166" w14:paraId="755AC9A1" w14:textId="77777777" w:rsidTr="001B5E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8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659" w:type="dxa"/>
          </w:tcPr>
          <w:p w14:paraId="6F4CC92E" w14:textId="77777777" w:rsidR="00960166" w:rsidRDefault="00960166" w:rsidP="001B5EF3">
            <w:pPr>
              <w:pStyle w:val="Contenido"/>
            </w:pPr>
            <w:r>
              <w:t>ID</w:t>
            </w:r>
          </w:p>
        </w:tc>
        <w:tc>
          <w:tcPr>
            <w:tcW w:w="2027" w:type="dxa"/>
          </w:tcPr>
          <w:p w14:paraId="6FCEE7AA" w14:textId="77777777" w:rsidR="00960166" w:rsidRDefault="00960166" w:rsidP="001B5EF3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Como…</w:t>
            </w:r>
          </w:p>
        </w:tc>
        <w:tc>
          <w:tcPr>
            <w:tcW w:w="3334" w:type="dxa"/>
          </w:tcPr>
          <w:p w14:paraId="6F9A4BA2" w14:textId="77777777" w:rsidR="00960166" w:rsidRDefault="00960166" w:rsidP="001B5EF3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Necesito…</w:t>
            </w:r>
          </w:p>
        </w:tc>
        <w:tc>
          <w:tcPr>
            <w:tcW w:w="4444" w:type="dxa"/>
          </w:tcPr>
          <w:p w14:paraId="0D546ED4" w14:textId="77777777" w:rsidR="00960166" w:rsidRDefault="00960166" w:rsidP="001B5EF3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Para…</w:t>
            </w:r>
          </w:p>
        </w:tc>
        <w:tc>
          <w:tcPr>
            <w:tcW w:w="5448" w:type="dxa"/>
          </w:tcPr>
          <w:p w14:paraId="7B2C80EC" w14:textId="77777777" w:rsidR="00960166" w:rsidRDefault="00960166" w:rsidP="001B5EF3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Criterios de Aceptación</w:t>
            </w:r>
          </w:p>
        </w:tc>
      </w:tr>
      <w:tr w:rsidR="00960166" w14:paraId="3F5F2232" w14:textId="77777777" w:rsidTr="001B5E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9" w:type="dxa"/>
          </w:tcPr>
          <w:p w14:paraId="36F614E8" w14:textId="77777777" w:rsidR="00960166" w:rsidRDefault="00960166" w:rsidP="001B5EF3">
            <w:pPr>
              <w:pStyle w:val="Contenido"/>
            </w:pPr>
            <w:r>
              <w:t>1</w:t>
            </w:r>
          </w:p>
        </w:tc>
        <w:tc>
          <w:tcPr>
            <w:tcW w:w="2027" w:type="dxa"/>
          </w:tcPr>
          <w:p w14:paraId="198CE605" w14:textId="77777777" w:rsidR="00960166" w:rsidRDefault="00960166" w:rsidP="001B5EF3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Usuario</w:t>
            </w:r>
          </w:p>
        </w:tc>
        <w:tc>
          <w:tcPr>
            <w:tcW w:w="3334" w:type="dxa"/>
          </w:tcPr>
          <w:p w14:paraId="4D610A35" w14:textId="77777777" w:rsidR="00960166" w:rsidRDefault="00960166" w:rsidP="001B5EF3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Crear una categoría de colección.</w:t>
            </w:r>
          </w:p>
        </w:tc>
        <w:tc>
          <w:tcPr>
            <w:tcW w:w="4444" w:type="dxa"/>
          </w:tcPr>
          <w:p w14:paraId="1ED17C88" w14:textId="77777777" w:rsidR="00960166" w:rsidRDefault="00960166" w:rsidP="001B5EF3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Organizar mis objetos nostálgicos</w:t>
            </w:r>
          </w:p>
        </w:tc>
        <w:tc>
          <w:tcPr>
            <w:tcW w:w="5448" w:type="dxa"/>
          </w:tcPr>
          <w:p w14:paraId="65A328BF" w14:textId="77777777" w:rsidR="00960166" w:rsidRDefault="00960166" w:rsidP="001B5EF3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Debe permitir ingresar el nombre de la categoría y guardarla en el sistema.</w:t>
            </w:r>
          </w:p>
        </w:tc>
      </w:tr>
      <w:tr w:rsidR="00960166" w14:paraId="480D6354" w14:textId="77777777" w:rsidTr="001B5EF3">
        <w:trPr>
          <w:trHeight w:val="7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9" w:type="dxa"/>
          </w:tcPr>
          <w:p w14:paraId="3FAFA6D7" w14:textId="463861A6" w:rsidR="00960166" w:rsidRDefault="00960166" w:rsidP="001B5EF3">
            <w:pPr>
              <w:pStyle w:val="Contenido"/>
            </w:pPr>
          </w:p>
        </w:tc>
        <w:tc>
          <w:tcPr>
            <w:tcW w:w="2027" w:type="dxa"/>
          </w:tcPr>
          <w:p w14:paraId="31F56AF4" w14:textId="77777777" w:rsidR="00960166" w:rsidRDefault="00960166" w:rsidP="001B5EF3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334" w:type="dxa"/>
          </w:tcPr>
          <w:p w14:paraId="2F14CF69" w14:textId="04E4525D" w:rsidR="00960166" w:rsidRDefault="00960166" w:rsidP="001B5EF3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444" w:type="dxa"/>
          </w:tcPr>
          <w:p w14:paraId="4C65AE89" w14:textId="089CDD59" w:rsidR="00960166" w:rsidRDefault="00960166" w:rsidP="001B5EF3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448" w:type="dxa"/>
          </w:tcPr>
          <w:p w14:paraId="73E58ADE" w14:textId="3B1AA79C" w:rsidR="00960166" w:rsidRDefault="00960166" w:rsidP="001B5EF3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13CBD" w14:paraId="3BFC3307" w14:textId="77777777" w:rsidTr="001B5E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9" w:type="dxa"/>
          </w:tcPr>
          <w:p w14:paraId="0D01CF2E" w14:textId="2AA8D6A3" w:rsidR="00513CBD" w:rsidRDefault="00513CBD" w:rsidP="00513CBD">
            <w:pPr>
              <w:pStyle w:val="Contenido"/>
            </w:pPr>
            <w:r>
              <w:t>2</w:t>
            </w:r>
          </w:p>
        </w:tc>
        <w:tc>
          <w:tcPr>
            <w:tcW w:w="2027" w:type="dxa"/>
          </w:tcPr>
          <w:p w14:paraId="2A3EF3F9" w14:textId="77777777" w:rsidR="00513CBD" w:rsidRDefault="00513CBD" w:rsidP="00513CBD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Usuario</w:t>
            </w:r>
          </w:p>
          <w:p w14:paraId="585F7255" w14:textId="77777777" w:rsidR="00513CBD" w:rsidRDefault="00513CBD" w:rsidP="00513CBD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334" w:type="dxa"/>
          </w:tcPr>
          <w:p w14:paraId="60B1FC38" w14:textId="4C22593E" w:rsidR="00513CBD" w:rsidRDefault="00513CBD" w:rsidP="00513CBD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Registrar un elemento dentro de una categoría.</w:t>
            </w:r>
          </w:p>
        </w:tc>
        <w:tc>
          <w:tcPr>
            <w:tcW w:w="4444" w:type="dxa"/>
          </w:tcPr>
          <w:p w14:paraId="2725EC47" w14:textId="5CC68BCB" w:rsidR="00513CBD" w:rsidRDefault="00513CBD" w:rsidP="00513CBD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Llevar control de mis objetos coleccionados.</w:t>
            </w:r>
          </w:p>
        </w:tc>
        <w:tc>
          <w:tcPr>
            <w:tcW w:w="5448" w:type="dxa"/>
          </w:tcPr>
          <w:p w14:paraId="74E623E6" w14:textId="47EDD6A5" w:rsidR="00513CBD" w:rsidRDefault="00513CBD" w:rsidP="00513CBD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Debe permitir ingresar nombre, año, estado o descripción del objeto.</w:t>
            </w:r>
          </w:p>
        </w:tc>
      </w:tr>
      <w:tr w:rsidR="00513CBD" w14:paraId="37DA0212" w14:textId="77777777" w:rsidTr="001B5EF3">
        <w:trPr>
          <w:trHeight w:val="7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9" w:type="dxa"/>
          </w:tcPr>
          <w:p w14:paraId="553E72C7" w14:textId="2429071E" w:rsidR="00513CBD" w:rsidRDefault="00513CBD" w:rsidP="00513CBD">
            <w:pPr>
              <w:pStyle w:val="Contenido"/>
            </w:pPr>
          </w:p>
        </w:tc>
        <w:tc>
          <w:tcPr>
            <w:tcW w:w="2027" w:type="dxa"/>
          </w:tcPr>
          <w:p w14:paraId="57C610F6" w14:textId="5A19A057" w:rsidR="00513CBD" w:rsidRDefault="00513CBD" w:rsidP="00513CBD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334" w:type="dxa"/>
          </w:tcPr>
          <w:p w14:paraId="648590F2" w14:textId="72B37CBA" w:rsidR="00513CBD" w:rsidRDefault="00513CBD" w:rsidP="00513CBD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444" w:type="dxa"/>
          </w:tcPr>
          <w:p w14:paraId="73167D1C" w14:textId="0EC9E71A" w:rsidR="00513CBD" w:rsidRDefault="00513CBD" w:rsidP="00513CBD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448" w:type="dxa"/>
          </w:tcPr>
          <w:p w14:paraId="40CA9C46" w14:textId="4E82E64D" w:rsidR="00513CBD" w:rsidRDefault="00513CBD" w:rsidP="00513CBD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13CBD" w14:paraId="22A05830" w14:textId="77777777" w:rsidTr="001B5E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9" w:type="dxa"/>
          </w:tcPr>
          <w:p w14:paraId="4E3D9208" w14:textId="77777777" w:rsidR="00513CBD" w:rsidRDefault="00513CBD" w:rsidP="00513CBD">
            <w:pPr>
              <w:pStyle w:val="Contenido"/>
              <w:rPr>
                <w:i w:val="0"/>
                <w:iCs w:val="0"/>
              </w:rPr>
            </w:pPr>
            <w:r>
              <w:t>3</w:t>
            </w:r>
          </w:p>
          <w:p w14:paraId="418E41CF" w14:textId="475C59C4" w:rsidR="00513CBD" w:rsidRDefault="00513CBD" w:rsidP="00513CBD">
            <w:pPr>
              <w:pStyle w:val="Contenido"/>
            </w:pPr>
          </w:p>
        </w:tc>
        <w:tc>
          <w:tcPr>
            <w:tcW w:w="2027" w:type="dxa"/>
          </w:tcPr>
          <w:p w14:paraId="2B181540" w14:textId="77777777" w:rsidR="00513CBD" w:rsidRDefault="00513CBD" w:rsidP="00513CBD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Usuario</w:t>
            </w:r>
          </w:p>
          <w:p w14:paraId="791730B3" w14:textId="72B5E698" w:rsidR="00513CBD" w:rsidRDefault="00513CBD" w:rsidP="00513CBD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334" w:type="dxa"/>
          </w:tcPr>
          <w:p w14:paraId="09B44721" w14:textId="55F3F1A5" w:rsidR="00513CBD" w:rsidRDefault="00513CBD" w:rsidP="00513CBD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Visualizar mis colecciones.</w:t>
            </w:r>
          </w:p>
        </w:tc>
        <w:tc>
          <w:tcPr>
            <w:tcW w:w="4444" w:type="dxa"/>
          </w:tcPr>
          <w:p w14:paraId="64197974" w14:textId="0A8A2607" w:rsidR="00513CBD" w:rsidRDefault="00513CBD" w:rsidP="00513CBD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Conocer los elementos que tengo registrados.</w:t>
            </w:r>
          </w:p>
        </w:tc>
        <w:tc>
          <w:tcPr>
            <w:tcW w:w="5448" w:type="dxa"/>
          </w:tcPr>
          <w:p w14:paraId="40554762" w14:textId="70E1A146" w:rsidR="00513CBD" w:rsidRDefault="00513CBD" w:rsidP="00513CBD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sistema debe mostrar la lista de categorías y los elementos.</w:t>
            </w:r>
          </w:p>
        </w:tc>
      </w:tr>
      <w:tr w:rsidR="00513CBD" w14:paraId="7B492C3B" w14:textId="77777777" w:rsidTr="001B5EF3">
        <w:trPr>
          <w:trHeight w:val="6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9" w:type="dxa"/>
          </w:tcPr>
          <w:p w14:paraId="2048F52F" w14:textId="564463E3" w:rsidR="00513CBD" w:rsidRDefault="00513CBD" w:rsidP="00513CBD">
            <w:pPr>
              <w:pStyle w:val="Contenido"/>
            </w:pPr>
          </w:p>
        </w:tc>
        <w:tc>
          <w:tcPr>
            <w:tcW w:w="2027" w:type="dxa"/>
          </w:tcPr>
          <w:p w14:paraId="29F2DB0D" w14:textId="336F7766" w:rsidR="00513CBD" w:rsidRDefault="00513CBD" w:rsidP="00513CBD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334" w:type="dxa"/>
          </w:tcPr>
          <w:p w14:paraId="64CA466E" w14:textId="7FB73B6B" w:rsidR="00513CBD" w:rsidRDefault="00513CBD" w:rsidP="00513CBD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444" w:type="dxa"/>
          </w:tcPr>
          <w:p w14:paraId="3EFCD974" w14:textId="3CA421F3" w:rsidR="00513CBD" w:rsidRDefault="00513CBD" w:rsidP="00513CBD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448" w:type="dxa"/>
          </w:tcPr>
          <w:p w14:paraId="052F1BC6" w14:textId="3C0C3D9A" w:rsidR="00513CBD" w:rsidRDefault="00513CBD" w:rsidP="00513CBD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13CBD" w14:paraId="6774434C" w14:textId="77777777" w:rsidTr="001B5E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9" w:type="dxa"/>
          </w:tcPr>
          <w:p w14:paraId="091F071D" w14:textId="0B870B87" w:rsidR="00513CBD" w:rsidRDefault="00513CBD" w:rsidP="00513CBD">
            <w:pPr>
              <w:pStyle w:val="Contenido"/>
            </w:pPr>
            <w:r>
              <w:t>4</w:t>
            </w:r>
          </w:p>
        </w:tc>
        <w:tc>
          <w:tcPr>
            <w:tcW w:w="2027" w:type="dxa"/>
          </w:tcPr>
          <w:p w14:paraId="06609CEF" w14:textId="56D1FD41" w:rsidR="00513CBD" w:rsidRDefault="00513CBD" w:rsidP="00513CBD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Usuario</w:t>
            </w:r>
          </w:p>
        </w:tc>
        <w:tc>
          <w:tcPr>
            <w:tcW w:w="3334" w:type="dxa"/>
          </w:tcPr>
          <w:p w14:paraId="4371358C" w14:textId="5EE3B678" w:rsidR="00513CBD" w:rsidRDefault="00513CBD" w:rsidP="00513CBD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Editar la colección de un elemento y </w:t>
            </w:r>
            <w:r>
              <w:t>categorías</w:t>
            </w:r>
            <w:r>
              <w:t>.</w:t>
            </w:r>
          </w:p>
        </w:tc>
        <w:tc>
          <w:tcPr>
            <w:tcW w:w="4444" w:type="dxa"/>
          </w:tcPr>
          <w:p w14:paraId="69200297" w14:textId="42011857" w:rsidR="00513CBD" w:rsidRDefault="00513CBD" w:rsidP="00513CBD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Mantener actualizados los datos de la colección</w:t>
            </w:r>
          </w:p>
        </w:tc>
        <w:tc>
          <w:tcPr>
            <w:tcW w:w="5448" w:type="dxa"/>
          </w:tcPr>
          <w:p w14:paraId="0C1046AE" w14:textId="3F0F91C7" w:rsidR="00513CBD" w:rsidRDefault="00513CBD" w:rsidP="00513CBD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Debe permitir modificar los datos previamente organizados.</w:t>
            </w:r>
          </w:p>
        </w:tc>
      </w:tr>
      <w:tr w:rsidR="00513CBD" w14:paraId="7250C00F" w14:textId="77777777" w:rsidTr="001B5EF3">
        <w:trPr>
          <w:trHeight w:val="6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9" w:type="dxa"/>
          </w:tcPr>
          <w:p w14:paraId="19243EA4" w14:textId="6EE0E350" w:rsidR="00513CBD" w:rsidRDefault="00513CBD" w:rsidP="00513CBD">
            <w:pPr>
              <w:pStyle w:val="Contenido"/>
            </w:pPr>
          </w:p>
        </w:tc>
        <w:tc>
          <w:tcPr>
            <w:tcW w:w="2027" w:type="dxa"/>
          </w:tcPr>
          <w:p w14:paraId="1E83E6D5" w14:textId="77777777" w:rsidR="00513CBD" w:rsidRDefault="00513CBD" w:rsidP="00513CBD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334" w:type="dxa"/>
          </w:tcPr>
          <w:p w14:paraId="453B3745" w14:textId="4FEDBFB8" w:rsidR="00513CBD" w:rsidRDefault="00513CBD" w:rsidP="00513CBD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444" w:type="dxa"/>
          </w:tcPr>
          <w:p w14:paraId="0BC42D42" w14:textId="353867AA" w:rsidR="00513CBD" w:rsidRDefault="00513CBD" w:rsidP="00513CBD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448" w:type="dxa"/>
          </w:tcPr>
          <w:p w14:paraId="0008F2A1" w14:textId="38D096DD" w:rsidR="00513CBD" w:rsidRDefault="00513CBD" w:rsidP="00513CBD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13CBD" w14:paraId="4790A786" w14:textId="77777777" w:rsidTr="001B5E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9" w:type="dxa"/>
          </w:tcPr>
          <w:p w14:paraId="2B4CB0F9" w14:textId="4C9B3781" w:rsidR="00513CBD" w:rsidRDefault="00513CBD" w:rsidP="00513CBD">
            <w:pPr>
              <w:pStyle w:val="Contenido"/>
            </w:pPr>
            <w:r>
              <w:t>5</w:t>
            </w:r>
          </w:p>
        </w:tc>
        <w:tc>
          <w:tcPr>
            <w:tcW w:w="2027" w:type="dxa"/>
          </w:tcPr>
          <w:p w14:paraId="79AD28CD" w14:textId="77777777" w:rsidR="00513CBD" w:rsidRDefault="00513CBD" w:rsidP="00513CBD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Usuario</w:t>
            </w:r>
          </w:p>
          <w:p w14:paraId="382E1221" w14:textId="77777777" w:rsidR="00513CBD" w:rsidRDefault="00513CBD" w:rsidP="00513CBD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334" w:type="dxa"/>
          </w:tcPr>
          <w:p w14:paraId="5A7A5560" w14:textId="0303319E" w:rsidR="00513CBD" w:rsidRDefault="00513CBD" w:rsidP="00513CBD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Eliminar un elemento o categoría.</w:t>
            </w:r>
          </w:p>
        </w:tc>
        <w:tc>
          <w:tcPr>
            <w:tcW w:w="4444" w:type="dxa"/>
          </w:tcPr>
          <w:p w14:paraId="222A3877" w14:textId="2C9338AA" w:rsidR="00513CBD" w:rsidRDefault="00513CBD" w:rsidP="00513CBD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Mantener organizada mi colección.</w:t>
            </w:r>
          </w:p>
        </w:tc>
        <w:tc>
          <w:tcPr>
            <w:tcW w:w="5448" w:type="dxa"/>
          </w:tcPr>
          <w:p w14:paraId="48C4F8FC" w14:textId="26F1A96E" w:rsidR="00513CBD" w:rsidRDefault="00513CBD" w:rsidP="00513CBD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sistema debe permitir eliminar registros existentes.</w:t>
            </w:r>
          </w:p>
        </w:tc>
      </w:tr>
      <w:tr w:rsidR="00B56997" w14:paraId="4B1A98A3" w14:textId="77777777" w:rsidTr="001B5EF3">
        <w:trPr>
          <w:trHeight w:val="6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9" w:type="dxa"/>
          </w:tcPr>
          <w:p w14:paraId="3049903A" w14:textId="77777777" w:rsidR="00B56997" w:rsidRDefault="00B56997" w:rsidP="00513CBD">
            <w:pPr>
              <w:pStyle w:val="Contenido"/>
            </w:pPr>
          </w:p>
        </w:tc>
        <w:tc>
          <w:tcPr>
            <w:tcW w:w="2027" w:type="dxa"/>
          </w:tcPr>
          <w:p w14:paraId="112ECE40" w14:textId="77777777" w:rsidR="00B56997" w:rsidRDefault="00B56997" w:rsidP="00513CBD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334" w:type="dxa"/>
          </w:tcPr>
          <w:p w14:paraId="4BAB242C" w14:textId="77777777" w:rsidR="00B56997" w:rsidRDefault="00B56997" w:rsidP="00513CBD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444" w:type="dxa"/>
          </w:tcPr>
          <w:p w14:paraId="7F978B4A" w14:textId="77777777" w:rsidR="00B56997" w:rsidRDefault="00B56997" w:rsidP="00513CBD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448" w:type="dxa"/>
          </w:tcPr>
          <w:p w14:paraId="73C797E1" w14:textId="77777777" w:rsidR="00B56997" w:rsidRDefault="00B56997" w:rsidP="00513CBD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56997" w14:paraId="6647E497" w14:textId="77777777" w:rsidTr="001B5E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9" w:type="dxa"/>
          </w:tcPr>
          <w:p w14:paraId="3CD9EA51" w14:textId="3BE8CC55" w:rsidR="00B56997" w:rsidRDefault="00FF49E5" w:rsidP="00513CBD">
            <w:pPr>
              <w:pStyle w:val="Contenido"/>
            </w:pPr>
            <w:r>
              <w:t>6</w:t>
            </w:r>
          </w:p>
        </w:tc>
        <w:tc>
          <w:tcPr>
            <w:tcW w:w="2027" w:type="dxa"/>
          </w:tcPr>
          <w:p w14:paraId="0EFF00C4" w14:textId="4285FC06" w:rsidR="00B56997" w:rsidRDefault="00FF49E5" w:rsidP="00513CBD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Usuario</w:t>
            </w:r>
          </w:p>
        </w:tc>
        <w:tc>
          <w:tcPr>
            <w:tcW w:w="3334" w:type="dxa"/>
          </w:tcPr>
          <w:p w14:paraId="67CD22C9" w14:textId="39A175F7" w:rsidR="00B56997" w:rsidRDefault="00FF49E5" w:rsidP="00513CBD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F49E5">
              <w:t>Buscar elementos dentro de las colecciones</w:t>
            </w:r>
          </w:p>
        </w:tc>
        <w:tc>
          <w:tcPr>
            <w:tcW w:w="4444" w:type="dxa"/>
          </w:tcPr>
          <w:p w14:paraId="43BC7314" w14:textId="73AD285B" w:rsidR="00B56997" w:rsidRDefault="00FF49E5" w:rsidP="00513CBD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F49E5">
              <w:t>Encontrar rápidamente un objeto específico</w:t>
            </w:r>
          </w:p>
        </w:tc>
        <w:tc>
          <w:tcPr>
            <w:tcW w:w="5448" w:type="dxa"/>
          </w:tcPr>
          <w:p w14:paraId="2F979BFC" w14:textId="21A37B03" w:rsidR="00B56997" w:rsidRDefault="00FF49E5" w:rsidP="00513CBD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F49E5">
              <w:t>El sistema debe permitir ingresar el nombre del objeto y mostrar resultados</w:t>
            </w:r>
          </w:p>
        </w:tc>
      </w:tr>
      <w:tr w:rsidR="00B56997" w14:paraId="4CD7E355" w14:textId="77777777" w:rsidTr="001B5EF3">
        <w:trPr>
          <w:trHeight w:val="6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9" w:type="dxa"/>
          </w:tcPr>
          <w:p w14:paraId="4F36CE0D" w14:textId="77777777" w:rsidR="00B56997" w:rsidRDefault="00B56997" w:rsidP="00513CBD">
            <w:pPr>
              <w:pStyle w:val="Contenido"/>
            </w:pPr>
          </w:p>
        </w:tc>
        <w:tc>
          <w:tcPr>
            <w:tcW w:w="2027" w:type="dxa"/>
          </w:tcPr>
          <w:p w14:paraId="048BB5E6" w14:textId="77777777" w:rsidR="00B56997" w:rsidRDefault="00B56997" w:rsidP="00513CBD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334" w:type="dxa"/>
          </w:tcPr>
          <w:p w14:paraId="7ECDDE9D" w14:textId="77777777" w:rsidR="00B56997" w:rsidRDefault="00B56997" w:rsidP="00513CBD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444" w:type="dxa"/>
          </w:tcPr>
          <w:p w14:paraId="3AE237BA" w14:textId="77777777" w:rsidR="00B56997" w:rsidRDefault="00B56997" w:rsidP="00513CBD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448" w:type="dxa"/>
          </w:tcPr>
          <w:p w14:paraId="1380BCCE" w14:textId="77777777" w:rsidR="00B56997" w:rsidRDefault="00B56997" w:rsidP="00513CBD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F49E5" w14:paraId="547231AE" w14:textId="77777777" w:rsidTr="001B5E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9" w:type="dxa"/>
          </w:tcPr>
          <w:p w14:paraId="135C0D22" w14:textId="17B2DF3C" w:rsidR="00FF49E5" w:rsidRDefault="00FF49E5" w:rsidP="00513CBD">
            <w:pPr>
              <w:pStyle w:val="Contenido"/>
            </w:pPr>
            <w:r>
              <w:t>7</w:t>
            </w:r>
          </w:p>
        </w:tc>
        <w:tc>
          <w:tcPr>
            <w:tcW w:w="2027" w:type="dxa"/>
          </w:tcPr>
          <w:p w14:paraId="4D70971C" w14:textId="4FE99461" w:rsidR="00FF49E5" w:rsidRDefault="00FF49E5" w:rsidP="00513CBD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Usuario</w:t>
            </w:r>
          </w:p>
        </w:tc>
        <w:tc>
          <w:tcPr>
            <w:tcW w:w="3334" w:type="dxa"/>
          </w:tcPr>
          <w:p w14:paraId="7361EB21" w14:textId="495C2FA5" w:rsidR="00FF49E5" w:rsidRDefault="00FF49E5" w:rsidP="00513CBD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F49E5">
              <w:t>Ver la cantidad de elementos por categoría</w:t>
            </w:r>
          </w:p>
        </w:tc>
        <w:tc>
          <w:tcPr>
            <w:tcW w:w="4444" w:type="dxa"/>
          </w:tcPr>
          <w:p w14:paraId="0E8648A7" w14:textId="54764FF3" w:rsidR="00FF49E5" w:rsidRDefault="00FF49E5" w:rsidP="00513CBD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F49E5">
              <w:t>Tener control de mis colecciones</w:t>
            </w:r>
          </w:p>
        </w:tc>
        <w:tc>
          <w:tcPr>
            <w:tcW w:w="5448" w:type="dxa"/>
          </w:tcPr>
          <w:p w14:paraId="509DE54A" w14:textId="499CF126" w:rsidR="00FF49E5" w:rsidRDefault="00FF49E5" w:rsidP="00513CBD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F49E5">
              <w:t>El sistema debe mostrar el número total de elementos registrados en cada categoría</w:t>
            </w:r>
          </w:p>
        </w:tc>
      </w:tr>
    </w:tbl>
    <w:p w14:paraId="7170E4E2" w14:textId="77777777" w:rsidR="00513CBD" w:rsidRPr="00513CBD" w:rsidRDefault="00513CBD" w:rsidP="00513CBD">
      <w:pPr>
        <w:pStyle w:val="Ttulo1"/>
        <w:rPr>
          <w:sz w:val="2"/>
          <w:szCs w:val="2"/>
        </w:rPr>
      </w:pPr>
    </w:p>
    <w:p w14:paraId="1247F291" w14:textId="672E2C93" w:rsidR="00513CBD" w:rsidRDefault="00513CBD" w:rsidP="00513CBD">
      <w:pPr>
        <w:pStyle w:val="Ttulo1"/>
      </w:pPr>
      <w:r w:rsidRPr="0022359A">
        <w:t>Pr</w:t>
      </w:r>
      <w:r>
        <w:t>o</w:t>
      </w:r>
      <w:r w:rsidRPr="0022359A">
        <w:t>duct Backlog</w:t>
      </w:r>
    </w:p>
    <w:p w14:paraId="61ABCFB8" w14:textId="77777777" w:rsidR="00513CBD" w:rsidRPr="00513CBD" w:rsidRDefault="00513CBD" w:rsidP="00513CBD">
      <w:pPr>
        <w:pStyle w:val="Ttulo1"/>
        <w:rPr>
          <w:sz w:val="2"/>
          <w:szCs w:val="2"/>
        </w:rPr>
      </w:pPr>
    </w:p>
    <w:tbl>
      <w:tblPr>
        <w:tblStyle w:val="Tablanormal5"/>
        <w:tblW w:w="15433" w:type="dxa"/>
        <w:tblLook w:val="04A0" w:firstRow="1" w:lastRow="0" w:firstColumn="1" w:lastColumn="0" w:noHBand="0" w:noVBand="1"/>
      </w:tblPr>
      <w:tblGrid>
        <w:gridCol w:w="606"/>
        <w:gridCol w:w="2513"/>
        <w:gridCol w:w="2835"/>
        <w:gridCol w:w="4394"/>
        <w:gridCol w:w="1559"/>
        <w:gridCol w:w="1418"/>
        <w:gridCol w:w="2108"/>
      </w:tblGrid>
      <w:tr w:rsidR="00C571C4" w14:paraId="2FB37589" w14:textId="77777777" w:rsidTr="00E83A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606" w:type="dxa"/>
            <w:vAlign w:val="center"/>
          </w:tcPr>
          <w:p w14:paraId="0AAFA252" w14:textId="6115856B" w:rsidR="00C571C4" w:rsidRDefault="00C571C4" w:rsidP="00513CBD">
            <w:pPr>
              <w:pStyle w:val="Contenido"/>
              <w:jc w:val="center"/>
            </w:pPr>
            <w:r>
              <w:rPr>
                <w:b/>
                <w:bCs/>
              </w:rPr>
              <w:t>Id</w:t>
            </w:r>
          </w:p>
        </w:tc>
        <w:tc>
          <w:tcPr>
            <w:tcW w:w="2513" w:type="dxa"/>
            <w:vAlign w:val="center"/>
          </w:tcPr>
          <w:p w14:paraId="0EF2E5BB" w14:textId="1756D2A3" w:rsidR="00C571C4" w:rsidRDefault="00C571C4" w:rsidP="00C571C4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Como un</w:t>
            </w:r>
          </w:p>
        </w:tc>
        <w:tc>
          <w:tcPr>
            <w:tcW w:w="2835" w:type="dxa"/>
            <w:vAlign w:val="center"/>
          </w:tcPr>
          <w:p w14:paraId="1763E46B" w14:textId="13F7E138" w:rsidR="00C571C4" w:rsidRDefault="00C571C4" w:rsidP="00C571C4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Necesito</w:t>
            </w:r>
          </w:p>
        </w:tc>
        <w:tc>
          <w:tcPr>
            <w:tcW w:w="4394" w:type="dxa"/>
            <w:vAlign w:val="center"/>
          </w:tcPr>
          <w:p w14:paraId="6E3E9A29" w14:textId="2107CD72" w:rsidR="00C571C4" w:rsidRDefault="00C571C4" w:rsidP="00C571C4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Para</w:t>
            </w:r>
          </w:p>
        </w:tc>
        <w:tc>
          <w:tcPr>
            <w:tcW w:w="1559" w:type="dxa"/>
            <w:vAlign w:val="center"/>
          </w:tcPr>
          <w:p w14:paraId="72AD070F" w14:textId="085FB484" w:rsidR="00C571C4" w:rsidRDefault="00C571C4" w:rsidP="00C571C4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Prioridad</w:t>
            </w:r>
          </w:p>
        </w:tc>
        <w:tc>
          <w:tcPr>
            <w:tcW w:w="1418" w:type="dxa"/>
            <w:vAlign w:val="center"/>
          </w:tcPr>
          <w:p w14:paraId="72F4C780" w14:textId="50BB3F0B" w:rsidR="00C571C4" w:rsidRDefault="00C571C4" w:rsidP="00C571C4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Sprint</w:t>
            </w:r>
          </w:p>
        </w:tc>
        <w:tc>
          <w:tcPr>
            <w:tcW w:w="2108" w:type="dxa"/>
            <w:vAlign w:val="center"/>
          </w:tcPr>
          <w:p w14:paraId="33967FD9" w14:textId="3A002453" w:rsidR="00C571C4" w:rsidRDefault="00C571C4" w:rsidP="00C571C4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Estado</w:t>
            </w:r>
          </w:p>
        </w:tc>
      </w:tr>
      <w:tr w:rsidR="00C571C4" w14:paraId="615B0659" w14:textId="77777777" w:rsidTr="00E83A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6" w:type="dxa"/>
            <w:vAlign w:val="center"/>
          </w:tcPr>
          <w:p w14:paraId="12B0CA1C" w14:textId="35C3211E" w:rsidR="00C571C4" w:rsidRDefault="00C571C4" w:rsidP="00C571C4">
            <w:pPr>
              <w:pStyle w:val="Contenido"/>
            </w:pPr>
            <w:r>
              <w:t>1</w:t>
            </w:r>
          </w:p>
        </w:tc>
        <w:tc>
          <w:tcPr>
            <w:tcW w:w="2513" w:type="dxa"/>
            <w:vAlign w:val="center"/>
          </w:tcPr>
          <w:p w14:paraId="234656A3" w14:textId="671550F8" w:rsidR="00C571C4" w:rsidRDefault="00C571C4" w:rsidP="00C571C4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Usuario</w:t>
            </w:r>
          </w:p>
        </w:tc>
        <w:tc>
          <w:tcPr>
            <w:tcW w:w="2835" w:type="dxa"/>
            <w:vAlign w:val="center"/>
          </w:tcPr>
          <w:p w14:paraId="5C76631C" w14:textId="485F5E0B" w:rsidR="00C571C4" w:rsidRDefault="00C571C4" w:rsidP="00C571C4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Crear categorías de colección</w:t>
            </w:r>
          </w:p>
        </w:tc>
        <w:tc>
          <w:tcPr>
            <w:tcW w:w="4394" w:type="dxa"/>
            <w:vAlign w:val="center"/>
          </w:tcPr>
          <w:p w14:paraId="44C51658" w14:textId="72F69B65" w:rsidR="00C571C4" w:rsidRDefault="00C571C4" w:rsidP="00C571C4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Organizar mis colecciones nostálgicas</w:t>
            </w:r>
          </w:p>
        </w:tc>
        <w:tc>
          <w:tcPr>
            <w:tcW w:w="1559" w:type="dxa"/>
            <w:vAlign w:val="center"/>
          </w:tcPr>
          <w:p w14:paraId="57F6FA65" w14:textId="194BBDE8" w:rsidR="00C571C4" w:rsidRDefault="00C571C4" w:rsidP="00C571C4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Alta</w:t>
            </w:r>
          </w:p>
        </w:tc>
        <w:tc>
          <w:tcPr>
            <w:tcW w:w="1418" w:type="dxa"/>
            <w:vAlign w:val="center"/>
          </w:tcPr>
          <w:p w14:paraId="38F0D905" w14:textId="5584D0EF" w:rsidR="00C571C4" w:rsidRDefault="00C571C4" w:rsidP="00C571C4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108" w:type="dxa"/>
            <w:vAlign w:val="center"/>
          </w:tcPr>
          <w:p w14:paraId="0AC276FA" w14:textId="1A7C7FB0" w:rsidR="00C571C4" w:rsidRDefault="00C571C4" w:rsidP="00C571C4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Para ser iniciada</w:t>
            </w:r>
          </w:p>
        </w:tc>
      </w:tr>
      <w:tr w:rsidR="00C571C4" w14:paraId="669B3007" w14:textId="77777777" w:rsidTr="00E83A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6" w:type="dxa"/>
            <w:vAlign w:val="center"/>
          </w:tcPr>
          <w:p w14:paraId="7C0F60A4" w14:textId="42493564" w:rsidR="00C571C4" w:rsidRDefault="00C571C4" w:rsidP="00C571C4">
            <w:pPr>
              <w:pStyle w:val="Contenido"/>
            </w:pPr>
          </w:p>
        </w:tc>
        <w:tc>
          <w:tcPr>
            <w:tcW w:w="2513" w:type="dxa"/>
            <w:vAlign w:val="center"/>
          </w:tcPr>
          <w:p w14:paraId="74FB6B63" w14:textId="289DA17E" w:rsidR="00C571C4" w:rsidRDefault="00C571C4" w:rsidP="00C571C4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835" w:type="dxa"/>
            <w:vAlign w:val="center"/>
          </w:tcPr>
          <w:p w14:paraId="6C539FE3" w14:textId="27815B70" w:rsidR="00C571C4" w:rsidRDefault="00C571C4" w:rsidP="00C571C4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394" w:type="dxa"/>
            <w:vAlign w:val="center"/>
          </w:tcPr>
          <w:p w14:paraId="5F29A918" w14:textId="727C5979" w:rsidR="00C571C4" w:rsidRDefault="00C571C4" w:rsidP="00C571C4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59" w:type="dxa"/>
            <w:vAlign w:val="center"/>
          </w:tcPr>
          <w:p w14:paraId="5C48F1A2" w14:textId="793B496A" w:rsidR="00C571C4" w:rsidRDefault="00C571C4" w:rsidP="00C571C4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18" w:type="dxa"/>
            <w:vAlign w:val="center"/>
          </w:tcPr>
          <w:p w14:paraId="756AAD9D" w14:textId="25925107" w:rsidR="00C571C4" w:rsidRDefault="00C571C4" w:rsidP="00C571C4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108" w:type="dxa"/>
            <w:vAlign w:val="center"/>
          </w:tcPr>
          <w:p w14:paraId="1893511B" w14:textId="4EE0EA88" w:rsidR="00C571C4" w:rsidRDefault="00C571C4" w:rsidP="00C571C4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13CBD" w14:paraId="6EC6C6F6" w14:textId="77777777" w:rsidTr="00E83A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6" w:type="dxa"/>
            <w:vAlign w:val="center"/>
          </w:tcPr>
          <w:p w14:paraId="6A8E77B9" w14:textId="08B0D85A" w:rsidR="00513CBD" w:rsidRDefault="00513CBD" w:rsidP="00513CBD">
            <w:pPr>
              <w:pStyle w:val="Contenido"/>
            </w:pPr>
            <w:r>
              <w:t>2</w:t>
            </w:r>
          </w:p>
        </w:tc>
        <w:tc>
          <w:tcPr>
            <w:tcW w:w="2513" w:type="dxa"/>
            <w:vAlign w:val="center"/>
          </w:tcPr>
          <w:p w14:paraId="7693E5B8" w14:textId="03689824" w:rsidR="00513CBD" w:rsidRDefault="00513CBD" w:rsidP="00513CBD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Usuario</w:t>
            </w:r>
          </w:p>
        </w:tc>
        <w:tc>
          <w:tcPr>
            <w:tcW w:w="2835" w:type="dxa"/>
            <w:vAlign w:val="center"/>
          </w:tcPr>
          <w:p w14:paraId="22E0CB2B" w14:textId="5EA14D55" w:rsidR="00513CBD" w:rsidRDefault="00513CBD" w:rsidP="00513CBD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Visualizar las categorías registradas</w:t>
            </w:r>
          </w:p>
        </w:tc>
        <w:tc>
          <w:tcPr>
            <w:tcW w:w="4394" w:type="dxa"/>
            <w:vAlign w:val="center"/>
          </w:tcPr>
          <w:p w14:paraId="24DEE5E6" w14:textId="6D208ED1" w:rsidR="00513CBD" w:rsidRDefault="00513CBD" w:rsidP="00513CBD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Conocer las colecciones guardadas</w:t>
            </w:r>
          </w:p>
        </w:tc>
        <w:tc>
          <w:tcPr>
            <w:tcW w:w="1559" w:type="dxa"/>
            <w:vAlign w:val="center"/>
          </w:tcPr>
          <w:p w14:paraId="162661A7" w14:textId="1513D912" w:rsidR="00513CBD" w:rsidRDefault="00513CBD" w:rsidP="00513CBD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Alta</w:t>
            </w:r>
          </w:p>
        </w:tc>
        <w:tc>
          <w:tcPr>
            <w:tcW w:w="1418" w:type="dxa"/>
            <w:vAlign w:val="center"/>
          </w:tcPr>
          <w:p w14:paraId="597D06E1" w14:textId="357B45CE" w:rsidR="00513CBD" w:rsidRDefault="00513CBD" w:rsidP="00513CBD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108" w:type="dxa"/>
            <w:vAlign w:val="center"/>
          </w:tcPr>
          <w:p w14:paraId="2C7DBCF5" w14:textId="5531C780" w:rsidR="00513CBD" w:rsidRDefault="00513CBD" w:rsidP="00513CBD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Para ser iniciada</w:t>
            </w:r>
          </w:p>
        </w:tc>
      </w:tr>
      <w:tr w:rsidR="00513CBD" w14:paraId="24297010" w14:textId="77777777" w:rsidTr="00E83AC7">
        <w:trPr>
          <w:trHeight w:val="3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6" w:type="dxa"/>
            <w:vAlign w:val="center"/>
          </w:tcPr>
          <w:p w14:paraId="1F67F5C6" w14:textId="0ED1DD1C" w:rsidR="00513CBD" w:rsidRDefault="00513CBD" w:rsidP="00513CBD">
            <w:pPr>
              <w:pStyle w:val="Contenido"/>
            </w:pPr>
          </w:p>
        </w:tc>
        <w:tc>
          <w:tcPr>
            <w:tcW w:w="2513" w:type="dxa"/>
            <w:vAlign w:val="center"/>
          </w:tcPr>
          <w:p w14:paraId="724C6B1E" w14:textId="76F7785F" w:rsidR="00513CBD" w:rsidRPr="00412576" w:rsidRDefault="00513CBD" w:rsidP="00513CBD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835" w:type="dxa"/>
            <w:vAlign w:val="center"/>
          </w:tcPr>
          <w:p w14:paraId="78B654F5" w14:textId="7BDA0B7B" w:rsidR="00513CBD" w:rsidRDefault="00513CBD" w:rsidP="00513CBD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394" w:type="dxa"/>
            <w:vAlign w:val="center"/>
          </w:tcPr>
          <w:p w14:paraId="05E62CF9" w14:textId="1D0C4C5B" w:rsidR="00513CBD" w:rsidRDefault="00513CBD" w:rsidP="00513CBD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59" w:type="dxa"/>
            <w:vAlign w:val="center"/>
          </w:tcPr>
          <w:p w14:paraId="6A580A92" w14:textId="43E0AAFC" w:rsidR="00513CBD" w:rsidRDefault="00513CBD" w:rsidP="00513CBD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18" w:type="dxa"/>
            <w:vAlign w:val="center"/>
          </w:tcPr>
          <w:p w14:paraId="4E9A7322" w14:textId="5407A20D" w:rsidR="00513CBD" w:rsidRDefault="00513CBD" w:rsidP="00513CBD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108" w:type="dxa"/>
            <w:vAlign w:val="center"/>
          </w:tcPr>
          <w:p w14:paraId="163FAF01" w14:textId="13D45683" w:rsidR="00513CBD" w:rsidRDefault="00513CBD" w:rsidP="00513CBD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13CBD" w:rsidRPr="0022359A" w14:paraId="174738F3" w14:textId="77777777" w:rsidTr="00E83A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6" w:type="dxa"/>
            <w:vAlign w:val="center"/>
          </w:tcPr>
          <w:p w14:paraId="64BCE037" w14:textId="3FAEBA66" w:rsidR="00513CBD" w:rsidRDefault="00513CBD" w:rsidP="00513CBD">
            <w:pPr>
              <w:pStyle w:val="Contenido"/>
            </w:pPr>
            <w:r>
              <w:t>3</w:t>
            </w:r>
          </w:p>
        </w:tc>
        <w:tc>
          <w:tcPr>
            <w:tcW w:w="2513" w:type="dxa"/>
            <w:vAlign w:val="center"/>
          </w:tcPr>
          <w:p w14:paraId="3CF285FB" w14:textId="2D31A768" w:rsidR="00513CBD" w:rsidRPr="00412576" w:rsidRDefault="00513CBD" w:rsidP="00513CBD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Usuario</w:t>
            </w:r>
          </w:p>
        </w:tc>
        <w:tc>
          <w:tcPr>
            <w:tcW w:w="2835" w:type="dxa"/>
            <w:vAlign w:val="center"/>
          </w:tcPr>
          <w:p w14:paraId="3F0ACC85" w14:textId="64F01E24" w:rsidR="00513CBD" w:rsidRDefault="00513CBD" w:rsidP="00513CBD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Agregar elementos a una categoría</w:t>
            </w:r>
          </w:p>
        </w:tc>
        <w:tc>
          <w:tcPr>
            <w:tcW w:w="4394" w:type="dxa"/>
            <w:vAlign w:val="center"/>
          </w:tcPr>
          <w:p w14:paraId="1C54D818" w14:textId="6AC1315A" w:rsidR="00513CBD" w:rsidRDefault="00513CBD" w:rsidP="00513CBD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Registrar objetos de mi colección</w:t>
            </w:r>
          </w:p>
        </w:tc>
        <w:tc>
          <w:tcPr>
            <w:tcW w:w="1559" w:type="dxa"/>
            <w:vAlign w:val="center"/>
          </w:tcPr>
          <w:p w14:paraId="7DF2D905" w14:textId="108F4794" w:rsidR="00513CBD" w:rsidRDefault="00513CBD" w:rsidP="00513CBD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Alta</w:t>
            </w:r>
          </w:p>
        </w:tc>
        <w:tc>
          <w:tcPr>
            <w:tcW w:w="1418" w:type="dxa"/>
            <w:vAlign w:val="center"/>
          </w:tcPr>
          <w:p w14:paraId="687C9FE2" w14:textId="63B9B23C" w:rsidR="00513CBD" w:rsidRDefault="00513CBD" w:rsidP="00513CBD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108" w:type="dxa"/>
            <w:vAlign w:val="center"/>
          </w:tcPr>
          <w:p w14:paraId="100E7FBD" w14:textId="65F78DD9" w:rsidR="00513CBD" w:rsidRPr="0022359A" w:rsidRDefault="00513CBD" w:rsidP="00513CBD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Para ser iniciada</w:t>
            </w:r>
          </w:p>
        </w:tc>
      </w:tr>
      <w:tr w:rsidR="00513CBD" w14:paraId="3B3D92DA" w14:textId="77777777" w:rsidTr="00E83AC7">
        <w:trPr>
          <w:trHeight w:val="3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6" w:type="dxa"/>
            <w:vAlign w:val="center"/>
          </w:tcPr>
          <w:p w14:paraId="22607A1A" w14:textId="4E335DAE" w:rsidR="00513CBD" w:rsidRDefault="00513CBD" w:rsidP="00513CBD">
            <w:pPr>
              <w:pStyle w:val="Contenido"/>
            </w:pPr>
          </w:p>
        </w:tc>
        <w:tc>
          <w:tcPr>
            <w:tcW w:w="2513" w:type="dxa"/>
            <w:vAlign w:val="center"/>
          </w:tcPr>
          <w:p w14:paraId="6A38F748" w14:textId="0A71E38D" w:rsidR="00513CBD" w:rsidRPr="00412576" w:rsidRDefault="00513CBD" w:rsidP="00513CBD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835" w:type="dxa"/>
            <w:vAlign w:val="center"/>
          </w:tcPr>
          <w:p w14:paraId="26737C12" w14:textId="7C560104" w:rsidR="00513CBD" w:rsidRDefault="00513CBD" w:rsidP="00513CBD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394" w:type="dxa"/>
            <w:vAlign w:val="center"/>
          </w:tcPr>
          <w:p w14:paraId="376B7C22" w14:textId="0D57CCBC" w:rsidR="00513CBD" w:rsidRDefault="00513CBD" w:rsidP="00513CBD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59" w:type="dxa"/>
            <w:vAlign w:val="center"/>
          </w:tcPr>
          <w:p w14:paraId="3185E3AB" w14:textId="6EF6CE5E" w:rsidR="00513CBD" w:rsidRDefault="00513CBD" w:rsidP="00513CBD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18" w:type="dxa"/>
            <w:vAlign w:val="center"/>
          </w:tcPr>
          <w:p w14:paraId="787BDD40" w14:textId="4C40D9F8" w:rsidR="00513CBD" w:rsidRDefault="00513CBD" w:rsidP="00513CBD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108" w:type="dxa"/>
            <w:vAlign w:val="center"/>
          </w:tcPr>
          <w:p w14:paraId="42E3E10D" w14:textId="65A37EB5" w:rsidR="00513CBD" w:rsidRDefault="00513CBD" w:rsidP="00513CBD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13CBD" w14:paraId="086BEAB4" w14:textId="77777777" w:rsidTr="00E83A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6" w:type="dxa"/>
            <w:vAlign w:val="center"/>
          </w:tcPr>
          <w:p w14:paraId="44379AF3" w14:textId="42835486" w:rsidR="00513CBD" w:rsidRDefault="00513CBD" w:rsidP="00513CBD">
            <w:pPr>
              <w:pStyle w:val="Contenido"/>
            </w:pPr>
            <w:r>
              <w:t>4</w:t>
            </w:r>
          </w:p>
        </w:tc>
        <w:tc>
          <w:tcPr>
            <w:tcW w:w="2513" w:type="dxa"/>
            <w:vAlign w:val="center"/>
          </w:tcPr>
          <w:p w14:paraId="24402961" w14:textId="434E736B" w:rsidR="00513CBD" w:rsidRPr="00412576" w:rsidRDefault="00513CBD" w:rsidP="00513CBD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Usuario</w:t>
            </w:r>
          </w:p>
        </w:tc>
        <w:tc>
          <w:tcPr>
            <w:tcW w:w="2835" w:type="dxa"/>
            <w:vAlign w:val="center"/>
          </w:tcPr>
          <w:p w14:paraId="4C80448E" w14:textId="33AEA870" w:rsidR="00513CBD" w:rsidRDefault="00513CBD" w:rsidP="00513CBD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Visualizar elementos de una categoría</w:t>
            </w:r>
          </w:p>
        </w:tc>
        <w:tc>
          <w:tcPr>
            <w:tcW w:w="4394" w:type="dxa"/>
            <w:vAlign w:val="center"/>
          </w:tcPr>
          <w:p w14:paraId="6FD2DF03" w14:textId="4E809EFD" w:rsidR="00513CBD" w:rsidRDefault="00513CBD" w:rsidP="00513CBD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Consultar los objetos registrados</w:t>
            </w:r>
          </w:p>
        </w:tc>
        <w:tc>
          <w:tcPr>
            <w:tcW w:w="1559" w:type="dxa"/>
            <w:vAlign w:val="center"/>
          </w:tcPr>
          <w:p w14:paraId="07C277B8" w14:textId="376022A2" w:rsidR="00513CBD" w:rsidRDefault="00513CBD" w:rsidP="00513CBD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Alta</w:t>
            </w:r>
          </w:p>
        </w:tc>
        <w:tc>
          <w:tcPr>
            <w:tcW w:w="1418" w:type="dxa"/>
            <w:vAlign w:val="center"/>
          </w:tcPr>
          <w:p w14:paraId="4A778A9C" w14:textId="7E1D68B4" w:rsidR="00513CBD" w:rsidRDefault="00513CBD" w:rsidP="00513CBD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108" w:type="dxa"/>
            <w:vAlign w:val="center"/>
          </w:tcPr>
          <w:p w14:paraId="670D686C" w14:textId="4946C903" w:rsidR="00513CBD" w:rsidRDefault="00513CBD" w:rsidP="00513CBD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Para ser iniciada</w:t>
            </w:r>
          </w:p>
        </w:tc>
      </w:tr>
      <w:tr w:rsidR="00513CBD" w14:paraId="6B16B12C" w14:textId="77777777" w:rsidTr="00E83AC7">
        <w:trPr>
          <w:trHeight w:val="3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6" w:type="dxa"/>
            <w:vAlign w:val="center"/>
          </w:tcPr>
          <w:p w14:paraId="16DB5C9F" w14:textId="6ADD4C72" w:rsidR="00513CBD" w:rsidRDefault="00513CBD" w:rsidP="00513CBD">
            <w:pPr>
              <w:pStyle w:val="Contenido"/>
            </w:pPr>
          </w:p>
        </w:tc>
        <w:tc>
          <w:tcPr>
            <w:tcW w:w="2513" w:type="dxa"/>
            <w:vAlign w:val="center"/>
          </w:tcPr>
          <w:p w14:paraId="787CEBAB" w14:textId="152C9859" w:rsidR="00513CBD" w:rsidRPr="00412576" w:rsidRDefault="00513CBD" w:rsidP="00513CBD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835" w:type="dxa"/>
            <w:vAlign w:val="center"/>
          </w:tcPr>
          <w:p w14:paraId="6B69E9E4" w14:textId="0456E8C6" w:rsidR="00513CBD" w:rsidRDefault="00513CBD" w:rsidP="00513CBD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394" w:type="dxa"/>
            <w:vAlign w:val="center"/>
          </w:tcPr>
          <w:p w14:paraId="593EC9E3" w14:textId="58DF29E4" w:rsidR="00513CBD" w:rsidRDefault="00513CBD" w:rsidP="00513CBD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59" w:type="dxa"/>
            <w:vAlign w:val="center"/>
          </w:tcPr>
          <w:p w14:paraId="58D3DF42" w14:textId="1EB31FFF" w:rsidR="00513CBD" w:rsidRDefault="00513CBD" w:rsidP="00513CBD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18" w:type="dxa"/>
            <w:vAlign w:val="center"/>
          </w:tcPr>
          <w:p w14:paraId="5328BFFE" w14:textId="66C7EBEF" w:rsidR="00513CBD" w:rsidRDefault="00513CBD" w:rsidP="00513CBD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108" w:type="dxa"/>
            <w:vAlign w:val="center"/>
          </w:tcPr>
          <w:p w14:paraId="5D5A4505" w14:textId="0F6D14E9" w:rsidR="00513CBD" w:rsidRDefault="00513CBD" w:rsidP="00513CBD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13CBD" w14:paraId="59B46FB5" w14:textId="77777777" w:rsidTr="002D5E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6" w:type="dxa"/>
            <w:vAlign w:val="center"/>
          </w:tcPr>
          <w:p w14:paraId="55F0E8C7" w14:textId="77777777" w:rsidR="00513CBD" w:rsidRDefault="00513CBD" w:rsidP="002D5E15">
            <w:pPr>
              <w:pStyle w:val="Contenido"/>
            </w:pPr>
            <w:r>
              <w:t>5</w:t>
            </w:r>
          </w:p>
        </w:tc>
        <w:tc>
          <w:tcPr>
            <w:tcW w:w="2513" w:type="dxa"/>
            <w:vAlign w:val="center"/>
          </w:tcPr>
          <w:p w14:paraId="161EEC91" w14:textId="77777777" w:rsidR="00513CBD" w:rsidRPr="00412576" w:rsidRDefault="00513CBD" w:rsidP="002D5E15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Usuario</w:t>
            </w:r>
          </w:p>
        </w:tc>
        <w:tc>
          <w:tcPr>
            <w:tcW w:w="2835" w:type="dxa"/>
            <w:vAlign w:val="center"/>
          </w:tcPr>
          <w:p w14:paraId="3B663B16" w14:textId="287FA2B4" w:rsidR="00513CBD" w:rsidRDefault="00513CBD" w:rsidP="002D5E15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Editar información de un elemento y </w:t>
            </w:r>
            <w:r>
              <w:t>categoría.</w:t>
            </w:r>
          </w:p>
        </w:tc>
        <w:tc>
          <w:tcPr>
            <w:tcW w:w="4394" w:type="dxa"/>
            <w:vAlign w:val="center"/>
          </w:tcPr>
          <w:p w14:paraId="5BF58E9C" w14:textId="77777777" w:rsidR="00513CBD" w:rsidRDefault="00513CBD" w:rsidP="002D5E15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Mantener actualizados los datos</w:t>
            </w:r>
          </w:p>
        </w:tc>
        <w:tc>
          <w:tcPr>
            <w:tcW w:w="1559" w:type="dxa"/>
            <w:vAlign w:val="center"/>
          </w:tcPr>
          <w:p w14:paraId="766CEBC8" w14:textId="77777777" w:rsidR="00513CBD" w:rsidRDefault="00513CBD" w:rsidP="002D5E15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Media</w:t>
            </w:r>
          </w:p>
        </w:tc>
        <w:tc>
          <w:tcPr>
            <w:tcW w:w="1418" w:type="dxa"/>
            <w:vAlign w:val="center"/>
          </w:tcPr>
          <w:p w14:paraId="4B9E5430" w14:textId="77777777" w:rsidR="00513CBD" w:rsidRDefault="00513CBD" w:rsidP="002D5E15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108" w:type="dxa"/>
            <w:vAlign w:val="center"/>
          </w:tcPr>
          <w:p w14:paraId="14108B15" w14:textId="77777777" w:rsidR="00513CBD" w:rsidRDefault="00513CBD" w:rsidP="002D5E15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Para ser iniciada</w:t>
            </w:r>
          </w:p>
        </w:tc>
      </w:tr>
      <w:tr w:rsidR="00513CBD" w14:paraId="6A175820" w14:textId="77777777" w:rsidTr="002D5E15">
        <w:trPr>
          <w:trHeight w:val="3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6" w:type="dxa"/>
            <w:vAlign w:val="center"/>
          </w:tcPr>
          <w:p w14:paraId="7A2E4CBD" w14:textId="16D78754" w:rsidR="00513CBD" w:rsidRDefault="00513CBD" w:rsidP="002D5E15">
            <w:pPr>
              <w:pStyle w:val="Contenido"/>
            </w:pPr>
          </w:p>
        </w:tc>
        <w:tc>
          <w:tcPr>
            <w:tcW w:w="2513" w:type="dxa"/>
            <w:vAlign w:val="center"/>
          </w:tcPr>
          <w:p w14:paraId="5D42F4A1" w14:textId="213F5CCA" w:rsidR="00513CBD" w:rsidRPr="00412576" w:rsidRDefault="00513CBD" w:rsidP="002D5E15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835" w:type="dxa"/>
            <w:vAlign w:val="center"/>
          </w:tcPr>
          <w:p w14:paraId="6CAFBBFF" w14:textId="77F8DCE6" w:rsidR="00513CBD" w:rsidRDefault="00513CBD" w:rsidP="002D5E15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394" w:type="dxa"/>
            <w:vAlign w:val="center"/>
          </w:tcPr>
          <w:p w14:paraId="2CCC1AFA" w14:textId="4032CD40" w:rsidR="00513CBD" w:rsidRDefault="00513CBD" w:rsidP="002D5E15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59" w:type="dxa"/>
            <w:vAlign w:val="center"/>
          </w:tcPr>
          <w:p w14:paraId="2D33ADAE" w14:textId="73989902" w:rsidR="00513CBD" w:rsidRDefault="00513CBD" w:rsidP="002D5E15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18" w:type="dxa"/>
            <w:vAlign w:val="center"/>
          </w:tcPr>
          <w:p w14:paraId="329AC347" w14:textId="74C2E358" w:rsidR="00513CBD" w:rsidRDefault="00513CBD" w:rsidP="002D5E15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108" w:type="dxa"/>
            <w:vAlign w:val="center"/>
          </w:tcPr>
          <w:p w14:paraId="7642572D" w14:textId="059308BD" w:rsidR="00513CBD" w:rsidRDefault="00513CBD" w:rsidP="002D5E15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13CBD" w14:paraId="7B6DBD55" w14:textId="77777777" w:rsidTr="002D5E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6" w:type="dxa"/>
            <w:vAlign w:val="center"/>
          </w:tcPr>
          <w:p w14:paraId="0AC2864A" w14:textId="77777777" w:rsidR="00513CBD" w:rsidRDefault="00513CBD" w:rsidP="002D5E15">
            <w:pPr>
              <w:pStyle w:val="Contenido"/>
            </w:pPr>
            <w:r>
              <w:lastRenderedPageBreak/>
              <w:t>6</w:t>
            </w:r>
          </w:p>
        </w:tc>
        <w:tc>
          <w:tcPr>
            <w:tcW w:w="2513" w:type="dxa"/>
            <w:vAlign w:val="center"/>
          </w:tcPr>
          <w:p w14:paraId="63A67296" w14:textId="77777777" w:rsidR="00513CBD" w:rsidRPr="00412576" w:rsidRDefault="00513CBD" w:rsidP="002D5E15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Usuario</w:t>
            </w:r>
          </w:p>
        </w:tc>
        <w:tc>
          <w:tcPr>
            <w:tcW w:w="2835" w:type="dxa"/>
            <w:vAlign w:val="center"/>
          </w:tcPr>
          <w:p w14:paraId="0386DD0E" w14:textId="77777777" w:rsidR="00513CBD" w:rsidRDefault="00513CBD" w:rsidP="002D5E15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Eliminar elementos de la colección</w:t>
            </w:r>
          </w:p>
        </w:tc>
        <w:tc>
          <w:tcPr>
            <w:tcW w:w="4394" w:type="dxa"/>
            <w:vAlign w:val="center"/>
          </w:tcPr>
          <w:p w14:paraId="67DB1F86" w14:textId="77777777" w:rsidR="00513CBD" w:rsidRDefault="00513CBD" w:rsidP="002D5E15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Mantener organizada la colección</w:t>
            </w:r>
          </w:p>
        </w:tc>
        <w:tc>
          <w:tcPr>
            <w:tcW w:w="1559" w:type="dxa"/>
            <w:vAlign w:val="center"/>
          </w:tcPr>
          <w:p w14:paraId="5C5555C8" w14:textId="77777777" w:rsidR="00513CBD" w:rsidRDefault="00513CBD" w:rsidP="002D5E15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Media</w:t>
            </w:r>
          </w:p>
        </w:tc>
        <w:tc>
          <w:tcPr>
            <w:tcW w:w="1418" w:type="dxa"/>
            <w:vAlign w:val="center"/>
          </w:tcPr>
          <w:p w14:paraId="50C8CE65" w14:textId="77777777" w:rsidR="00513CBD" w:rsidRDefault="00513CBD" w:rsidP="002D5E15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108" w:type="dxa"/>
            <w:vAlign w:val="center"/>
          </w:tcPr>
          <w:p w14:paraId="42A2D261" w14:textId="77777777" w:rsidR="00513CBD" w:rsidRDefault="00513CBD" w:rsidP="002D5E15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Para ser iniciada</w:t>
            </w:r>
          </w:p>
        </w:tc>
      </w:tr>
      <w:tr w:rsidR="00513CBD" w14:paraId="51D50849" w14:textId="77777777" w:rsidTr="002D5E15">
        <w:trPr>
          <w:trHeight w:val="3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6" w:type="dxa"/>
            <w:vAlign w:val="center"/>
          </w:tcPr>
          <w:p w14:paraId="3C056DE0" w14:textId="4EFCCAB5" w:rsidR="00513CBD" w:rsidRDefault="00513CBD" w:rsidP="002D5E15">
            <w:pPr>
              <w:pStyle w:val="Contenido"/>
            </w:pPr>
          </w:p>
        </w:tc>
        <w:tc>
          <w:tcPr>
            <w:tcW w:w="2513" w:type="dxa"/>
            <w:vAlign w:val="center"/>
          </w:tcPr>
          <w:p w14:paraId="3754F7ED" w14:textId="52101B86" w:rsidR="00513CBD" w:rsidRPr="00412576" w:rsidRDefault="00513CBD" w:rsidP="002D5E15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835" w:type="dxa"/>
            <w:vAlign w:val="center"/>
          </w:tcPr>
          <w:p w14:paraId="51B818DC" w14:textId="13522989" w:rsidR="00513CBD" w:rsidRDefault="00513CBD" w:rsidP="002D5E15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394" w:type="dxa"/>
            <w:vAlign w:val="center"/>
          </w:tcPr>
          <w:p w14:paraId="1E9EA0FE" w14:textId="2F3B5C56" w:rsidR="00513CBD" w:rsidRDefault="00513CBD" w:rsidP="002D5E15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59" w:type="dxa"/>
            <w:vAlign w:val="center"/>
          </w:tcPr>
          <w:p w14:paraId="4692E76C" w14:textId="7E76D0F6" w:rsidR="00513CBD" w:rsidRDefault="00513CBD" w:rsidP="002D5E15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18" w:type="dxa"/>
            <w:vAlign w:val="center"/>
          </w:tcPr>
          <w:p w14:paraId="0CC4E817" w14:textId="6FE34FBC" w:rsidR="00513CBD" w:rsidRDefault="00513CBD" w:rsidP="002D5E15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108" w:type="dxa"/>
            <w:vAlign w:val="center"/>
          </w:tcPr>
          <w:p w14:paraId="79086343" w14:textId="593F63C5" w:rsidR="00513CBD" w:rsidRDefault="00513CBD" w:rsidP="002D5E15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13CBD" w14:paraId="4068FFF1" w14:textId="77777777" w:rsidTr="002D5E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6" w:type="dxa"/>
            <w:vAlign w:val="center"/>
          </w:tcPr>
          <w:p w14:paraId="1C9CAA5B" w14:textId="743914AA" w:rsidR="00513CBD" w:rsidRDefault="00513CBD" w:rsidP="00513CBD">
            <w:pPr>
              <w:pStyle w:val="Contenido"/>
            </w:pPr>
            <w:r>
              <w:t>7</w:t>
            </w:r>
          </w:p>
        </w:tc>
        <w:tc>
          <w:tcPr>
            <w:tcW w:w="2513" w:type="dxa"/>
            <w:vAlign w:val="center"/>
          </w:tcPr>
          <w:p w14:paraId="414019A9" w14:textId="4CDAB56B" w:rsidR="00513CBD" w:rsidRPr="00412576" w:rsidRDefault="00513CBD" w:rsidP="00513CBD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Usuario</w:t>
            </w:r>
          </w:p>
        </w:tc>
        <w:tc>
          <w:tcPr>
            <w:tcW w:w="2835" w:type="dxa"/>
            <w:vAlign w:val="center"/>
          </w:tcPr>
          <w:p w14:paraId="53252F80" w14:textId="7D6EA6DB" w:rsidR="00513CBD" w:rsidRDefault="00513CBD" w:rsidP="00513CBD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Eliminar categorías</w:t>
            </w:r>
          </w:p>
        </w:tc>
        <w:tc>
          <w:tcPr>
            <w:tcW w:w="4394" w:type="dxa"/>
            <w:vAlign w:val="center"/>
          </w:tcPr>
          <w:p w14:paraId="549C29CD" w14:textId="1904095C" w:rsidR="00513CBD" w:rsidRDefault="00513CBD" w:rsidP="00513CBD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Gestionar mejor las colecciones</w:t>
            </w:r>
          </w:p>
        </w:tc>
        <w:tc>
          <w:tcPr>
            <w:tcW w:w="1559" w:type="dxa"/>
            <w:vAlign w:val="center"/>
          </w:tcPr>
          <w:p w14:paraId="05FC7152" w14:textId="4AE7D42E" w:rsidR="00513CBD" w:rsidRDefault="00513CBD" w:rsidP="00513CBD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Media</w:t>
            </w:r>
          </w:p>
        </w:tc>
        <w:tc>
          <w:tcPr>
            <w:tcW w:w="1418" w:type="dxa"/>
            <w:vAlign w:val="center"/>
          </w:tcPr>
          <w:p w14:paraId="40941415" w14:textId="3AC3C6AC" w:rsidR="00513CBD" w:rsidRDefault="00513CBD" w:rsidP="00513CBD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108" w:type="dxa"/>
            <w:vAlign w:val="center"/>
          </w:tcPr>
          <w:p w14:paraId="0BD33370" w14:textId="03A985C9" w:rsidR="00513CBD" w:rsidRDefault="00513CBD" w:rsidP="00513CBD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Para ser iniciada</w:t>
            </w:r>
          </w:p>
        </w:tc>
      </w:tr>
      <w:tr w:rsidR="00513CBD" w14:paraId="565B9097" w14:textId="77777777" w:rsidTr="00E83AC7">
        <w:trPr>
          <w:trHeight w:val="3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6" w:type="dxa"/>
            <w:vAlign w:val="center"/>
          </w:tcPr>
          <w:p w14:paraId="6097D573" w14:textId="16975F78" w:rsidR="00513CBD" w:rsidRDefault="00513CBD" w:rsidP="00513CBD">
            <w:pPr>
              <w:pStyle w:val="Contenido"/>
            </w:pPr>
          </w:p>
        </w:tc>
        <w:tc>
          <w:tcPr>
            <w:tcW w:w="2513" w:type="dxa"/>
            <w:vAlign w:val="center"/>
          </w:tcPr>
          <w:p w14:paraId="3BE48F58" w14:textId="4AF43B65" w:rsidR="00513CBD" w:rsidRPr="00412576" w:rsidRDefault="00513CBD" w:rsidP="00513CBD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835" w:type="dxa"/>
            <w:vAlign w:val="center"/>
          </w:tcPr>
          <w:p w14:paraId="4A5BF264" w14:textId="3AF1025B" w:rsidR="00513CBD" w:rsidRDefault="00513CBD" w:rsidP="00513CBD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394" w:type="dxa"/>
            <w:vAlign w:val="center"/>
          </w:tcPr>
          <w:p w14:paraId="446ED4D9" w14:textId="1B08C818" w:rsidR="00513CBD" w:rsidRDefault="00513CBD" w:rsidP="00513CBD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59" w:type="dxa"/>
            <w:vAlign w:val="center"/>
          </w:tcPr>
          <w:p w14:paraId="6AE85F99" w14:textId="0DDAB970" w:rsidR="00513CBD" w:rsidRDefault="00513CBD" w:rsidP="00513CBD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18" w:type="dxa"/>
            <w:vAlign w:val="center"/>
          </w:tcPr>
          <w:p w14:paraId="6FA85775" w14:textId="66A2C7E0" w:rsidR="00513CBD" w:rsidRDefault="00513CBD" w:rsidP="00513CBD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108" w:type="dxa"/>
            <w:vAlign w:val="center"/>
          </w:tcPr>
          <w:p w14:paraId="28300C7B" w14:textId="46CAA182" w:rsidR="00513CBD" w:rsidRDefault="00513CBD" w:rsidP="00513CBD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13CBD" w14:paraId="2E4552C4" w14:textId="77777777" w:rsidTr="00E83A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6" w:type="dxa"/>
            <w:vAlign w:val="center"/>
          </w:tcPr>
          <w:p w14:paraId="11C6DCC1" w14:textId="24DC0ED5" w:rsidR="00513CBD" w:rsidRDefault="00FF49E5" w:rsidP="00513CBD">
            <w:pPr>
              <w:pStyle w:val="Contenido"/>
            </w:pPr>
            <w:r>
              <w:t>8</w:t>
            </w:r>
          </w:p>
        </w:tc>
        <w:tc>
          <w:tcPr>
            <w:tcW w:w="2513" w:type="dxa"/>
            <w:vAlign w:val="center"/>
          </w:tcPr>
          <w:p w14:paraId="150FA12C" w14:textId="255FF138" w:rsidR="00513CBD" w:rsidRPr="00412576" w:rsidRDefault="00FF49E5" w:rsidP="00513CBD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Usuario</w:t>
            </w:r>
          </w:p>
        </w:tc>
        <w:tc>
          <w:tcPr>
            <w:tcW w:w="2835" w:type="dxa"/>
            <w:vAlign w:val="center"/>
          </w:tcPr>
          <w:p w14:paraId="13A6CC49" w14:textId="63B570A2" w:rsidR="00513CBD" w:rsidRDefault="00FF49E5" w:rsidP="00513CBD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Buscar elementos dentro de las colecciones</w:t>
            </w:r>
          </w:p>
        </w:tc>
        <w:tc>
          <w:tcPr>
            <w:tcW w:w="4394" w:type="dxa"/>
            <w:vAlign w:val="center"/>
          </w:tcPr>
          <w:p w14:paraId="00F7C1F3" w14:textId="718A0B36" w:rsidR="00513CBD" w:rsidRDefault="00FF49E5" w:rsidP="00513CBD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F49E5">
              <w:t>Encontrar objetos fácilmente</w:t>
            </w:r>
          </w:p>
        </w:tc>
        <w:tc>
          <w:tcPr>
            <w:tcW w:w="1559" w:type="dxa"/>
            <w:vAlign w:val="center"/>
          </w:tcPr>
          <w:p w14:paraId="3BD827F2" w14:textId="0EC8128C" w:rsidR="00513CBD" w:rsidRDefault="00FF49E5" w:rsidP="00513CBD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Baja</w:t>
            </w:r>
          </w:p>
        </w:tc>
        <w:tc>
          <w:tcPr>
            <w:tcW w:w="1418" w:type="dxa"/>
            <w:vAlign w:val="center"/>
          </w:tcPr>
          <w:p w14:paraId="6E81503F" w14:textId="2C7C2C59" w:rsidR="00513CBD" w:rsidRDefault="00FF49E5" w:rsidP="00513CBD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108" w:type="dxa"/>
            <w:vAlign w:val="center"/>
          </w:tcPr>
          <w:p w14:paraId="71F06450" w14:textId="7A9B0FD3" w:rsidR="00513CBD" w:rsidRDefault="00FF49E5" w:rsidP="00513CBD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Para ser iniciada</w:t>
            </w:r>
          </w:p>
        </w:tc>
      </w:tr>
      <w:tr w:rsidR="00513CBD" w14:paraId="21704AF6" w14:textId="77777777" w:rsidTr="00E83AC7">
        <w:trPr>
          <w:trHeight w:val="3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6" w:type="dxa"/>
            <w:vAlign w:val="center"/>
          </w:tcPr>
          <w:p w14:paraId="3484ECDD" w14:textId="71A2426E" w:rsidR="00513CBD" w:rsidRDefault="00513CBD" w:rsidP="00513CBD">
            <w:pPr>
              <w:pStyle w:val="Contenido"/>
            </w:pPr>
          </w:p>
        </w:tc>
        <w:tc>
          <w:tcPr>
            <w:tcW w:w="2513" w:type="dxa"/>
            <w:vAlign w:val="center"/>
          </w:tcPr>
          <w:p w14:paraId="6A7FB4F2" w14:textId="3DB20623" w:rsidR="00513CBD" w:rsidRPr="00412576" w:rsidRDefault="00513CBD" w:rsidP="00513CBD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835" w:type="dxa"/>
            <w:vAlign w:val="center"/>
          </w:tcPr>
          <w:p w14:paraId="404D9FE0" w14:textId="3CF5D325" w:rsidR="00513CBD" w:rsidRDefault="00513CBD" w:rsidP="00513CBD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394" w:type="dxa"/>
            <w:vAlign w:val="center"/>
          </w:tcPr>
          <w:p w14:paraId="7CFB26CB" w14:textId="302956DB" w:rsidR="00513CBD" w:rsidRDefault="00513CBD" w:rsidP="00513CBD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59" w:type="dxa"/>
            <w:vAlign w:val="center"/>
          </w:tcPr>
          <w:p w14:paraId="4A0C3275" w14:textId="25E72955" w:rsidR="00513CBD" w:rsidRDefault="00513CBD" w:rsidP="00513CBD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18" w:type="dxa"/>
            <w:vAlign w:val="center"/>
          </w:tcPr>
          <w:p w14:paraId="50F87DF5" w14:textId="758C640C" w:rsidR="00513CBD" w:rsidRDefault="00513CBD" w:rsidP="00513CBD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108" w:type="dxa"/>
            <w:vAlign w:val="center"/>
          </w:tcPr>
          <w:p w14:paraId="6804F678" w14:textId="3CDC96A7" w:rsidR="00513CBD" w:rsidRDefault="00513CBD" w:rsidP="00513CBD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13CBD" w14:paraId="1DEFE4A9" w14:textId="77777777" w:rsidTr="004125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6" w:type="dxa"/>
          </w:tcPr>
          <w:p w14:paraId="6BF89263" w14:textId="32BE219B" w:rsidR="00513CBD" w:rsidRDefault="00FF49E5" w:rsidP="00513CBD">
            <w:pPr>
              <w:pStyle w:val="Contenido"/>
            </w:pPr>
            <w:r>
              <w:t>9</w:t>
            </w:r>
          </w:p>
        </w:tc>
        <w:tc>
          <w:tcPr>
            <w:tcW w:w="2513" w:type="dxa"/>
          </w:tcPr>
          <w:p w14:paraId="3A14C3B2" w14:textId="7D8922DB" w:rsidR="00513CBD" w:rsidRPr="00412576" w:rsidRDefault="00FF49E5" w:rsidP="00513CBD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Usuario</w:t>
            </w:r>
          </w:p>
        </w:tc>
        <w:tc>
          <w:tcPr>
            <w:tcW w:w="2835" w:type="dxa"/>
          </w:tcPr>
          <w:p w14:paraId="49A45483" w14:textId="5B252B94" w:rsidR="00513CBD" w:rsidRDefault="00FF49E5" w:rsidP="00513CBD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F49E5">
              <w:t>Ver cantidad de elementos por categoría</w:t>
            </w:r>
          </w:p>
        </w:tc>
        <w:tc>
          <w:tcPr>
            <w:tcW w:w="4394" w:type="dxa"/>
          </w:tcPr>
          <w:p w14:paraId="404AFF0E" w14:textId="3E293C61" w:rsidR="00513CBD" w:rsidRDefault="00FF49E5" w:rsidP="00513CBD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F49E5">
              <w:t>Tener control de mis colecciones</w:t>
            </w:r>
          </w:p>
        </w:tc>
        <w:tc>
          <w:tcPr>
            <w:tcW w:w="1559" w:type="dxa"/>
          </w:tcPr>
          <w:p w14:paraId="18279148" w14:textId="7E165ED4" w:rsidR="00513CBD" w:rsidRDefault="00FF49E5" w:rsidP="00513CBD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Baja</w:t>
            </w:r>
          </w:p>
        </w:tc>
        <w:tc>
          <w:tcPr>
            <w:tcW w:w="1418" w:type="dxa"/>
          </w:tcPr>
          <w:p w14:paraId="40FD3ECA" w14:textId="5CCD2309" w:rsidR="00513CBD" w:rsidRDefault="00FF49E5" w:rsidP="00513CBD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108" w:type="dxa"/>
          </w:tcPr>
          <w:p w14:paraId="4E5E97BC" w14:textId="29BB178D" w:rsidR="00513CBD" w:rsidRDefault="00FF49E5" w:rsidP="00513CBD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Para ser iniciada</w:t>
            </w:r>
          </w:p>
        </w:tc>
      </w:tr>
      <w:tr w:rsidR="00513CBD" w14:paraId="23161403" w14:textId="77777777" w:rsidTr="00412576">
        <w:trPr>
          <w:trHeight w:val="3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6" w:type="dxa"/>
          </w:tcPr>
          <w:p w14:paraId="1723E750" w14:textId="77777777" w:rsidR="00513CBD" w:rsidRDefault="00513CBD" w:rsidP="00513CBD">
            <w:pPr>
              <w:pStyle w:val="Contenido"/>
            </w:pPr>
          </w:p>
        </w:tc>
        <w:tc>
          <w:tcPr>
            <w:tcW w:w="2513" w:type="dxa"/>
          </w:tcPr>
          <w:p w14:paraId="576D9937" w14:textId="77777777" w:rsidR="00513CBD" w:rsidRPr="00412576" w:rsidRDefault="00513CBD" w:rsidP="00513CBD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835" w:type="dxa"/>
          </w:tcPr>
          <w:p w14:paraId="229BB2D1" w14:textId="77777777" w:rsidR="00513CBD" w:rsidRDefault="00513CBD" w:rsidP="00513CBD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394" w:type="dxa"/>
          </w:tcPr>
          <w:p w14:paraId="4A27BB9D" w14:textId="77777777" w:rsidR="00513CBD" w:rsidRDefault="00513CBD" w:rsidP="00513CBD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59" w:type="dxa"/>
          </w:tcPr>
          <w:p w14:paraId="71555F02" w14:textId="77777777" w:rsidR="00513CBD" w:rsidRDefault="00513CBD" w:rsidP="00513CBD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18" w:type="dxa"/>
          </w:tcPr>
          <w:p w14:paraId="732ABBEC" w14:textId="77777777" w:rsidR="00513CBD" w:rsidRDefault="00513CBD" w:rsidP="00513CBD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108" w:type="dxa"/>
          </w:tcPr>
          <w:p w14:paraId="497831AA" w14:textId="77777777" w:rsidR="00513CBD" w:rsidRDefault="00513CBD" w:rsidP="00513CBD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13CBD" w14:paraId="09B08E9E" w14:textId="77777777" w:rsidTr="004125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6" w:type="dxa"/>
          </w:tcPr>
          <w:p w14:paraId="210A74FC" w14:textId="77777777" w:rsidR="00513CBD" w:rsidRDefault="00513CBD" w:rsidP="00513CBD">
            <w:pPr>
              <w:pStyle w:val="Contenido"/>
            </w:pPr>
          </w:p>
        </w:tc>
        <w:tc>
          <w:tcPr>
            <w:tcW w:w="2513" w:type="dxa"/>
          </w:tcPr>
          <w:p w14:paraId="29369C5F" w14:textId="77777777" w:rsidR="00513CBD" w:rsidRPr="00412576" w:rsidRDefault="00513CBD" w:rsidP="00513CBD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835" w:type="dxa"/>
          </w:tcPr>
          <w:p w14:paraId="2F19C486" w14:textId="77777777" w:rsidR="00513CBD" w:rsidRDefault="00513CBD" w:rsidP="00513CBD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394" w:type="dxa"/>
          </w:tcPr>
          <w:p w14:paraId="0A95249F" w14:textId="77777777" w:rsidR="00513CBD" w:rsidRDefault="00513CBD" w:rsidP="00513CBD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59" w:type="dxa"/>
          </w:tcPr>
          <w:p w14:paraId="16AA965F" w14:textId="77777777" w:rsidR="00513CBD" w:rsidRDefault="00513CBD" w:rsidP="00513CBD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18" w:type="dxa"/>
          </w:tcPr>
          <w:p w14:paraId="29576D3D" w14:textId="77777777" w:rsidR="00513CBD" w:rsidRDefault="00513CBD" w:rsidP="00513CBD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08" w:type="dxa"/>
          </w:tcPr>
          <w:p w14:paraId="1A0695E1" w14:textId="77777777" w:rsidR="00513CBD" w:rsidRDefault="00513CBD" w:rsidP="00513CBD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3C0F87D4" w14:textId="77777777" w:rsidR="009254C8" w:rsidRDefault="009254C8" w:rsidP="00CD528B">
      <w:pPr>
        <w:pStyle w:val="Contenido"/>
        <w:sectPr w:rsidR="009254C8" w:rsidSect="00F757CE">
          <w:headerReference w:type="default" r:id="rId12"/>
          <w:footerReference w:type="default" r:id="rId13"/>
          <w:pgSz w:w="16838" w:h="11906" w:orient="landscape" w:code="9"/>
          <w:pgMar w:top="936" w:right="720" w:bottom="936" w:left="720" w:header="0" w:footer="289" w:gutter="0"/>
          <w:pgNumType w:start="1"/>
          <w:cols w:space="720"/>
          <w:docGrid w:linePitch="382"/>
        </w:sectPr>
      </w:pPr>
    </w:p>
    <w:p w14:paraId="54EA7F14" w14:textId="153EFD09" w:rsidR="00CD528B" w:rsidRDefault="00CD528B" w:rsidP="00D077E9">
      <w:pPr>
        <w:pStyle w:val="Ttulo1"/>
      </w:pPr>
      <w:r>
        <w:lastRenderedPageBreak/>
        <w:t>Programación de Sprint</w:t>
      </w:r>
    </w:p>
    <w:tbl>
      <w:tblPr>
        <w:tblStyle w:val="Tabladelista1clara-nfasis4"/>
        <w:tblW w:w="15829" w:type="dxa"/>
        <w:tblLook w:val="04A0" w:firstRow="1" w:lastRow="0" w:firstColumn="1" w:lastColumn="0" w:noHBand="0" w:noVBand="1"/>
      </w:tblPr>
      <w:tblGrid>
        <w:gridCol w:w="4253"/>
        <w:gridCol w:w="3354"/>
        <w:gridCol w:w="3828"/>
        <w:gridCol w:w="4394"/>
      </w:tblGrid>
      <w:tr w:rsidR="006823F2" w14:paraId="1E5EC489" w14:textId="77777777" w:rsidTr="00F757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3" w:type="dxa"/>
          </w:tcPr>
          <w:p w14:paraId="513989E9" w14:textId="3DF594ED" w:rsidR="006823F2" w:rsidRDefault="006823F2" w:rsidP="006823F2">
            <w:pPr>
              <w:pStyle w:val="Contenido"/>
            </w:pPr>
            <w:r>
              <w:t>Sprint 1</w:t>
            </w:r>
          </w:p>
        </w:tc>
        <w:tc>
          <w:tcPr>
            <w:tcW w:w="3354" w:type="dxa"/>
          </w:tcPr>
          <w:p w14:paraId="276C8716" w14:textId="339ECE93" w:rsidR="006823F2" w:rsidRDefault="006823F2" w:rsidP="006823F2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Sprint 2</w:t>
            </w:r>
          </w:p>
        </w:tc>
        <w:tc>
          <w:tcPr>
            <w:tcW w:w="3828" w:type="dxa"/>
          </w:tcPr>
          <w:p w14:paraId="09872FDC" w14:textId="6108228F" w:rsidR="006823F2" w:rsidRDefault="006823F2" w:rsidP="006823F2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Sprint 3</w:t>
            </w:r>
          </w:p>
        </w:tc>
        <w:tc>
          <w:tcPr>
            <w:tcW w:w="4394" w:type="dxa"/>
          </w:tcPr>
          <w:p w14:paraId="2243CEBC" w14:textId="7D95D40E" w:rsidR="006823F2" w:rsidRDefault="006823F2" w:rsidP="006823F2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Sprint 4</w:t>
            </w:r>
          </w:p>
        </w:tc>
      </w:tr>
      <w:tr w:rsidR="006823F2" w14:paraId="11D001C1" w14:textId="77777777" w:rsidTr="00F757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3" w:type="dxa"/>
          </w:tcPr>
          <w:p w14:paraId="34A68520" w14:textId="4B5E40E4" w:rsidR="006823F2" w:rsidRPr="006823F2" w:rsidRDefault="006823F2" w:rsidP="006823F2">
            <w:pPr>
              <w:pStyle w:val="Contenido"/>
              <w:rPr>
                <w:b w:val="0"/>
                <w:bCs w:val="0"/>
              </w:rPr>
            </w:pPr>
            <w:r w:rsidRPr="006823F2">
              <w:rPr>
                <w:b w:val="0"/>
                <w:bCs w:val="0"/>
              </w:rPr>
              <w:t>Fecha inicio y Fecha fin</w:t>
            </w:r>
          </w:p>
        </w:tc>
        <w:tc>
          <w:tcPr>
            <w:tcW w:w="3354" w:type="dxa"/>
          </w:tcPr>
          <w:p w14:paraId="734DEFCB" w14:textId="43A6DE29" w:rsidR="006823F2" w:rsidRPr="006823F2" w:rsidRDefault="00F757CE" w:rsidP="006823F2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23F2">
              <w:t>Fecha inicio y Fecha fin</w:t>
            </w:r>
          </w:p>
        </w:tc>
        <w:tc>
          <w:tcPr>
            <w:tcW w:w="3828" w:type="dxa"/>
          </w:tcPr>
          <w:p w14:paraId="0FF5306A" w14:textId="73A59D03" w:rsidR="006823F2" w:rsidRPr="006823F2" w:rsidRDefault="00F757CE" w:rsidP="006823F2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23F2">
              <w:t>Fecha inicio y Fecha fin</w:t>
            </w:r>
          </w:p>
        </w:tc>
        <w:tc>
          <w:tcPr>
            <w:tcW w:w="4394" w:type="dxa"/>
          </w:tcPr>
          <w:p w14:paraId="4C4F1B1D" w14:textId="33857F4A" w:rsidR="006823F2" w:rsidRPr="006823F2" w:rsidRDefault="00F757CE" w:rsidP="006823F2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23F2">
              <w:t>Fecha inicio y Fecha fin</w:t>
            </w:r>
          </w:p>
        </w:tc>
      </w:tr>
    </w:tbl>
    <w:p w14:paraId="3ADAA044" w14:textId="77777777" w:rsidR="009254C8" w:rsidRDefault="009254C8" w:rsidP="006823F2">
      <w:pPr>
        <w:pStyle w:val="Contenido"/>
        <w:sectPr w:rsidR="009254C8" w:rsidSect="009254C8">
          <w:pgSz w:w="16838" w:h="11906" w:orient="landscape" w:code="9"/>
          <w:pgMar w:top="936" w:right="720" w:bottom="936" w:left="720" w:header="0" w:footer="289" w:gutter="0"/>
          <w:pgNumType w:start="1"/>
          <w:cols w:space="720"/>
          <w:docGrid w:linePitch="382"/>
        </w:sectPr>
      </w:pPr>
    </w:p>
    <w:p w14:paraId="5C2C3380" w14:textId="319FF4ED" w:rsidR="00CD528B" w:rsidRDefault="00CD528B" w:rsidP="00D077E9">
      <w:pPr>
        <w:pStyle w:val="Ttulo1"/>
        <w:rPr>
          <w:noProof/>
        </w:rPr>
      </w:pPr>
      <w:r>
        <w:lastRenderedPageBreak/>
        <w:t>Referencias</w:t>
      </w:r>
    </w:p>
    <w:sectPr w:rsidR="00CD528B" w:rsidSect="00AB02A7">
      <w:pgSz w:w="11906" w:h="16838" w:code="9"/>
      <w:pgMar w:top="720" w:right="936" w:bottom="720" w:left="936" w:header="0" w:footer="289" w:gutter="0"/>
      <w:pgNumType w:start="1"/>
      <w:cols w:space="720"/>
      <w:docGrid w:linePitch="38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EF7D83" w14:textId="77777777" w:rsidR="00EF4506" w:rsidRDefault="00EF4506">
      <w:r>
        <w:separator/>
      </w:r>
    </w:p>
    <w:p w14:paraId="4EAEC9AE" w14:textId="77777777" w:rsidR="00EF4506" w:rsidRDefault="00EF4506"/>
  </w:endnote>
  <w:endnote w:type="continuationSeparator" w:id="0">
    <w:p w14:paraId="07AB7247" w14:textId="77777777" w:rsidR="00EF4506" w:rsidRDefault="00EF4506">
      <w:r>
        <w:continuationSeparator/>
      </w:r>
    </w:p>
    <w:p w14:paraId="574BC95C" w14:textId="77777777" w:rsidR="00EF4506" w:rsidRDefault="00EF450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noProof/>
      </w:rPr>
      <w:id w:val="-1510288460"/>
      <w:docPartObj>
        <w:docPartGallery w:val="Page Numbers (Bottom of Page)"/>
        <w:docPartUnique/>
      </w:docPartObj>
    </w:sdtPr>
    <w:sdtEndPr/>
    <w:sdtContent>
      <w:p w14:paraId="680D927E" w14:textId="77777777" w:rsidR="001355E2" w:rsidRDefault="001355E2">
        <w:pPr>
          <w:pStyle w:val="Piedepgina"/>
          <w:jc w:val="center"/>
          <w:rPr>
            <w:noProof/>
          </w:rPr>
        </w:pPr>
        <w:r>
          <w:rPr>
            <w:noProof/>
            <w:lang w:bidi="es-ES"/>
          </w:rPr>
          <w:fldChar w:fldCharType="begin"/>
        </w:r>
        <w:r>
          <w:rPr>
            <w:noProof/>
            <w:lang w:bidi="es-ES"/>
          </w:rPr>
          <w:instrText xml:space="preserve"> PAGE   \* MERGEFORMAT </w:instrText>
        </w:r>
        <w:r>
          <w:rPr>
            <w:noProof/>
            <w:lang w:bidi="es-ES"/>
          </w:rPr>
          <w:fldChar w:fldCharType="separate"/>
        </w:r>
        <w:r>
          <w:rPr>
            <w:noProof/>
            <w:lang w:bidi="es-ES"/>
          </w:rPr>
          <w:t>2</w:t>
        </w:r>
        <w:r>
          <w:rPr>
            <w:noProof/>
            <w:lang w:bidi="es-ES"/>
          </w:rPr>
          <w:fldChar w:fldCharType="end"/>
        </w:r>
      </w:p>
    </w:sdtContent>
  </w:sdt>
  <w:p w14:paraId="6BB9E8FA" w14:textId="77777777" w:rsidR="001355E2" w:rsidRDefault="001355E2">
    <w:pPr>
      <w:pStyle w:val="Piedepgina"/>
      <w:rPr>
        <w:noProof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noProof/>
      </w:rPr>
      <w:id w:val="-890194395"/>
      <w:docPartObj>
        <w:docPartGallery w:val="Page Numbers (Bottom of Page)"/>
        <w:docPartUnique/>
      </w:docPartObj>
    </w:sdtPr>
    <w:sdtEndPr/>
    <w:sdtContent>
      <w:p w14:paraId="40A612AB" w14:textId="77777777" w:rsidR="00DF027C" w:rsidRDefault="00DF027C">
        <w:pPr>
          <w:pStyle w:val="Piedepgina"/>
          <w:jc w:val="center"/>
          <w:rPr>
            <w:noProof/>
          </w:rPr>
        </w:pPr>
        <w:r>
          <w:rPr>
            <w:noProof/>
            <w:lang w:bidi="es-ES"/>
          </w:rPr>
          <w:fldChar w:fldCharType="begin"/>
        </w:r>
        <w:r>
          <w:rPr>
            <w:noProof/>
            <w:lang w:bidi="es-ES"/>
          </w:rPr>
          <w:instrText xml:space="preserve"> PAGE   \* MERGEFORMAT </w:instrText>
        </w:r>
        <w:r>
          <w:rPr>
            <w:noProof/>
            <w:lang w:bidi="es-ES"/>
          </w:rPr>
          <w:fldChar w:fldCharType="separate"/>
        </w:r>
        <w:r w:rsidR="00AB02A7">
          <w:rPr>
            <w:noProof/>
            <w:lang w:bidi="es-ES"/>
          </w:rPr>
          <w:t>2</w:t>
        </w:r>
        <w:r>
          <w:rPr>
            <w:noProof/>
            <w:lang w:bidi="es-ES"/>
          </w:rPr>
          <w:fldChar w:fldCharType="end"/>
        </w:r>
      </w:p>
    </w:sdtContent>
  </w:sdt>
  <w:p w14:paraId="3E270383" w14:textId="77777777" w:rsidR="00DF027C" w:rsidRDefault="00DF027C">
    <w:pPr>
      <w:pStyle w:val="Piedepgina"/>
      <w:rPr>
        <w:noProof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88ACB6" w14:textId="77777777" w:rsidR="00EF4506" w:rsidRDefault="00EF4506">
      <w:r>
        <w:separator/>
      </w:r>
    </w:p>
    <w:p w14:paraId="4A56AE8A" w14:textId="77777777" w:rsidR="00EF4506" w:rsidRDefault="00EF4506"/>
  </w:footnote>
  <w:footnote w:type="continuationSeparator" w:id="0">
    <w:p w14:paraId="1DFA7620" w14:textId="77777777" w:rsidR="00EF4506" w:rsidRDefault="00EF4506">
      <w:r>
        <w:continuationSeparator/>
      </w:r>
    </w:p>
    <w:p w14:paraId="2C9261BF" w14:textId="77777777" w:rsidR="00EF4506" w:rsidRDefault="00EF450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35" w:type="dxa"/>
      <w:tblBorders>
        <w:top w:val="single" w:sz="36" w:space="0" w:color="082A75" w:themeColor="text2"/>
        <w:left w:val="single" w:sz="36" w:space="0" w:color="082A75" w:themeColor="text2"/>
        <w:bottom w:val="single" w:sz="36" w:space="0" w:color="082A75" w:themeColor="text2"/>
        <w:right w:val="single" w:sz="36" w:space="0" w:color="082A75" w:themeColor="text2"/>
        <w:insideH w:val="single" w:sz="36" w:space="0" w:color="082A75" w:themeColor="text2"/>
        <w:insideV w:val="single" w:sz="36" w:space="0" w:color="082A75" w:themeColor="text2"/>
      </w:tblBorders>
      <w:tblLook w:val="0000" w:firstRow="0" w:lastRow="0" w:firstColumn="0" w:lastColumn="0" w:noHBand="0" w:noVBand="0"/>
    </w:tblPr>
    <w:tblGrid>
      <w:gridCol w:w="10035"/>
    </w:tblGrid>
    <w:tr w:rsidR="001355E2" w14:paraId="0E47B076" w14:textId="77777777" w:rsidTr="00360494">
      <w:trPr>
        <w:trHeight w:val="978"/>
      </w:trPr>
      <w:tc>
        <w:tcPr>
          <w:tcW w:w="10035" w:type="dxa"/>
          <w:tcBorders>
            <w:top w:val="nil"/>
            <w:left w:val="nil"/>
            <w:bottom w:val="single" w:sz="36" w:space="0" w:color="34ABA2" w:themeColor="accent3"/>
            <w:right w:val="nil"/>
          </w:tcBorders>
        </w:tcPr>
        <w:p w14:paraId="7CBA331C" w14:textId="77777777" w:rsidR="001355E2" w:rsidRDefault="001355E2">
          <w:pPr>
            <w:pStyle w:val="Encabezado"/>
            <w:rPr>
              <w:noProof/>
            </w:rPr>
          </w:pPr>
        </w:p>
      </w:tc>
    </w:tr>
  </w:tbl>
  <w:p w14:paraId="6F4958EF" w14:textId="77777777" w:rsidR="001355E2" w:rsidRDefault="001355E2" w:rsidP="00D077E9">
    <w:pPr>
      <w:pStyle w:val="Encabezado"/>
      <w:rPr>
        <w:noProof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35" w:type="dxa"/>
      <w:tblBorders>
        <w:top w:val="single" w:sz="36" w:space="0" w:color="082A75" w:themeColor="text2"/>
        <w:left w:val="single" w:sz="36" w:space="0" w:color="082A75" w:themeColor="text2"/>
        <w:bottom w:val="single" w:sz="36" w:space="0" w:color="082A75" w:themeColor="text2"/>
        <w:right w:val="single" w:sz="36" w:space="0" w:color="082A75" w:themeColor="text2"/>
        <w:insideH w:val="single" w:sz="36" w:space="0" w:color="082A75" w:themeColor="text2"/>
        <w:insideV w:val="single" w:sz="36" w:space="0" w:color="082A75" w:themeColor="text2"/>
      </w:tblBorders>
      <w:tblLook w:val="0000" w:firstRow="0" w:lastRow="0" w:firstColumn="0" w:lastColumn="0" w:noHBand="0" w:noVBand="0"/>
    </w:tblPr>
    <w:tblGrid>
      <w:gridCol w:w="10035"/>
    </w:tblGrid>
    <w:tr w:rsidR="00D077E9" w14:paraId="081B7CB0" w14:textId="77777777" w:rsidTr="00360494">
      <w:trPr>
        <w:trHeight w:val="978"/>
      </w:trPr>
      <w:tc>
        <w:tcPr>
          <w:tcW w:w="10035" w:type="dxa"/>
          <w:tcBorders>
            <w:top w:val="nil"/>
            <w:left w:val="nil"/>
            <w:bottom w:val="single" w:sz="36" w:space="0" w:color="34ABA2" w:themeColor="accent3"/>
            <w:right w:val="nil"/>
          </w:tcBorders>
        </w:tcPr>
        <w:p w14:paraId="43EA21B2" w14:textId="77777777" w:rsidR="00D077E9" w:rsidRDefault="00D077E9">
          <w:pPr>
            <w:pStyle w:val="Encabezado"/>
            <w:rPr>
              <w:noProof/>
            </w:rPr>
          </w:pPr>
        </w:p>
      </w:tc>
    </w:tr>
  </w:tbl>
  <w:p w14:paraId="218B294E" w14:textId="77777777" w:rsidR="00D077E9" w:rsidRDefault="00D077E9" w:rsidP="00D077E9">
    <w:pPr>
      <w:pStyle w:val="Encabezado"/>
      <w:rPr>
        <w:noProof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4E76A6"/>
    <w:multiLevelType w:val="hybridMultilevel"/>
    <w:tmpl w:val="056EBEA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F278CF"/>
    <w:multiLevelType w:val="hybridMultilevel"/>
    <w:tmpl w:val="52FCFAB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787AD3"/>
    <w:multiLevelType w:val="hybridMultilevel"/>
    <w:tmpl w:val="681C688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212BEF"/>
    <w:multiLevelType w:val="hybridMultilevel"/>
    <w:tmpl w:val="613A852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07F5E30"/>
    <w:multiLevelType w:val="hybridMultilevel"/>
    <w:tmpl w:val="4EA8DDE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237879"/>
    <w:multiLevelType w:val="hybridMultilevel"/>
    <w:tmpl w:val="3B00F736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67090D6C"/>
    <w:multiLevelType w:val="hybridMultilevel"/>
    <w:tmpl w:val="333E272C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3"/>
  </w:num>
  <w:num w:numId="3">
    <w:abstractNumId w:val="4"/>
  </w:num>
  <w:num w:numId="4">
    <w:abstractNumId w:val="1"/>
  </w:num>
  <w:num w:numId="5">
    <w:abstractNumId w:val="2"/>
  </w:num>
  <w:num w:numId="6">
    <w:abstractNumId w:val="6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attachedTemplate r:id="rId1"/>
  <w:defaultTabStop w:val="720"/>
  <w:hyphenationZone w:val="425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28B"/>
    <w:rsid w:val="0002482E"/>
    <w:rsid w:val="00050324"/>
    <w:rsid w:val="000747A0"/>
    <w:rsid w:val="000A0150"/>
    <w:rsid w:val="000C2408"/>
    <w:rsid w:val="000E63C9"/>
    <w:rsid w:val="00130E9D"/>
    <w:rsid w:val="001355E2"/>
    <w:rsid w:val="0013771F"/>
    <w:rsid w:val="00150A6D"/>
    <w:rsid w:val="00185B35"/>
    <w:rsid w:val="001C714F"/>
    <w:rsid w:val="001F2BC8"/>
    <w:rsid w:val="001F5F6B"/>
    <w:rsid w:val="0022359A"/>
    <w:rsid w:val="00243EBC"/>
    <w:rsid w:val="00246A35"/>
    <w:rsid w:val="00284348"/>
    <w:rsid w:val="002F51F5"/>
    <w:rsid w:val="00312137"/>
    <w:rsid w:val="00330359"/>
    <w:rsid w:val="0033762F"/>
    <w:rsid w:val="00360494"/>
    <w:rsid w:val="00366C7E"/>
    <w:rsid w:val="00384EA3"/>
    <w:rsid w:val="003A39A1"/>
    <w:rsid w:val="003C2191"/>
    <w:rsid w:val="003D3863"/>
    <w:rsid w:val="004110DE"/>
    <w:rsid w:val="00412576"/>
    <w:rsid w:val="0044085A"/>
    <w:rsid w:val="004679BF"/>
    <w:rsid w:val="004B21A5"/>
    <w:rsid w:val="004E5FEE"/>
    <w:rsid w:val="005037F0"/>
    <w:rsid w:val="00513CBD"/>
    <w:rsid w:val="00516A86"/>
    <w:rsid w:val="005275F6"/>
    <w:rsid w:val="00572102"/>
    <w:rsid w:val="005F1BB0"/>
    <w:rsid w:val="00635B71"/>
    <w:rsid w:val="00656C4D"/>
    <w:rsid w:val="006823F2"/>
    <w:rsid w:val="006E5716"/>
    <w:rsid w:val="006F0BE9"/>
    <w:rsid w:val="007302B3"/>
    <w:rsid w:val="00730733"/>
    <w:rsid w:val="007309A6"/>
    <w:rsid w:val="00730E3A"/>
    <w:rsid w:val="00736AAF"/>
    <w:rsid w:val="00765B2A"/>
    <w:rsid w:val="00783A34"/>
    <w:rsid w:val="007C6B52"/>
    <w:rsid w:val="007D16C5"/>
    <w:rsid w:val="00836EC4"/>
    <w:rsid w:val="00862FE4"/>
    <w:rsid w:val="0086389A"/>
    <w:rsid w:val="0087605E"/>
    <w:rsid w:val="008941AE"/>
    <w:rsid w:val="008B1FEE"/>
    <w:rsid w:val="00903C32"/>
    <w:rsid w:val="00916B16"/>
    <w:rsid w:val="009173B9"/>
    <w:rsid w:val="00921E0E"/>
    <w:rsid w:val="009254C8"/>
    <w:rsid w:val="0093335D"/>
    <w:rsid w:val="0093613E"/>
    <w:rsid w:val="00943026"/>
    <w:rsid w:val="00960166"/>
    <w:rsid w:val="00963425"/>
    <w:rsid w:val="00966B81"/>
    <w:rsid w:val="00977F79"/>
    <w:rsid w:val="009C7720"/>
    <w:rsid w:val="009E5B03"/>
    <w:rsid w:val="00A23AFA"/>
    <w:rsid w:val="00A31B3E"/>
    <w:rsid w:val="00A532F3"/>
    <w:rsid w:val="00A8489E"/>
    <w:rsid w:val="00A85466"/>
    <w:rsid w:val="00AA3ADF"/>
    <w:rsid w:val="00AB02A7"/>
    <w:rsid w:val="00AC29F3"/>
    <w:rsid w:val="00AD1BC9"/>
    <w:rsid w:val="00B231E5"/>
    <w:rsid w:val="00B56997"/>
    <w:rsid w:val="00C02B87"/>
    <w:rsid w:val="00C4086D"/>
    <w:rsid w:val="00C571C4"/>
    <w:rsid w:val="00CA1896"/>
    <w:rsid w:val="00CB5B28"/>
    <w:rsid w:val="00CD528B"/>
    <w:rsid w:val="00CF5371"/>
    <w:rsid w:val="00D0323A"/>
    <w:rsid w:val="00D0559F"/>
    <w:rsid w:val="00D064B5"/>
    <w:rsid w:val="00D077E9"/>
    <w:rsid w:val="00D42CB7"/>
    <w:rsid w:val="00D5413D"/>
    <w:rsid w:val="00D570A9"/>
    <w:rsid w:val="00D70D02"/>
    <w:rsid w:val="00D770C7"/>
    <w:rsid w:val="00D86945"/>
    <w:rsid w:val="00D90290"/>
    <w:rsid w:val="00DC706A"/>
    <w:rsid w:val="00DD152F"/>
    <w:rsid w:val="00DE213F"/>
    <w:rsid w:val="00DF027C"/>
    <w:rsid w:val="00E00A32"/>
    <w:rsid w:val="00E22ACD"/>
    <w:rsid w:val="00E620B0"/>
    <w:rsid w:val="00E662AC"/>
    <w:rsid w:val="00E81B40"/>
    <w:rsid w:val="00EF4506"/>
    <w:rsid w:val="00EF555B"/>
    <w:rsid w:val="00F027BB"/>
    <w:rsid w:val="00F11DCF"/>
    <w:rsid w:val="00F162EA"/>
    <w:rsid w:val="00F52D27"/>
    <w:rsid w:val="00F757CE"/>
    <w:rsid w:val="00F83527"/>
    <w:rsid w:val="00FD583F"/>
    <w:rsid w:val="00FD7488"/>
    <w:rsid w:val="00FF16B4"/>
    <w:rsid w:val="00FF49E5"/>
  </w:rsids>
  <m:mathPr>
    <m:mathFont m:val="Cambria Math"/>
    <m:brkBin m:val="before"/>
    <m:brkBinSub m:val="--"/>
    <m:smallFrac m:val="0"/>
    <m:dispDef/>
    <m:lMargin m:val="1440"/>
    <m:rMargin m:val="1440"/>
    <m:defJc m:val="centerGroup"/>
    <m:wrapIndent m:val="1440"/>
    <m:intLim m:val="subSup"/>
    <m:naryLim m:val="undOvr"/>
  </m:mathPr>
  <w:attachedSchema w:val="urn:DocumentPartTemplate"/>
  <w:attachedSchema w:val="http://schemas.microsoft.com/temp/samples"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13F2B32"/>
  <w15:docId w15:val="{16B5634D-73F6-49E9-A70F-BB3C928939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7" w:qFormat="1"/>
    <w:lsdException w:name="heading 2" w:uiPriority="4" w:qFormat="1"/>
    <w:lsdException w:name="heading 3" w:semiHidden="1" w:uiPriority="5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5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3" w:unhideWhenUsed="1" w:qFormat="1"/>
    <w:lsdException w:name="Hyperlink" w:semiHidden="1" w:unhideWhenUsed="1"/>
    <w:lsdException w:name="FollowedHyperlink" w:semiHidden="1" w:unhideWhenUsed="1"/>
    <w:lsdException w:name="Strong" w:semiHidden="1" w:uiPriority="2" w:unhideWhenUsed="1" w:qFormat="1"/>
    <w:lsdException w:name="Emphasis" w:semiHidden="1" w:uiPriority="2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6945"/>
    <w:pPr>
      <w:spacing w:after="0"/>
    </w:pPr>
    <w:rPr>
      <w:rFonts w:eastAsiaTheme="minorEastAsia"/>
      <w:b/>
      <w:color w:val="082A75" w:themeColor="text2"/>
      <w:sz w:val="28"/>
      <w:szCs w:val="22"/>
    </w:rPr>
  </w:style>
  <w:style w:type="paragraph" w:styleId="Ttulo1">
    <w:name w:val="heading 1"/>
    <w:basedOn w:val="Normal"/>
    <w:link w:val="Ttulo1Car"/>
    <w:uiPriority w:val="4"/>
    <w:qFormat/>
    <w:rsid w:val="00D077E9"/>
    <w:pPr>
      <w:keepNext/>
      <w:spacing w:before="240" w:after="60"/>
      <w:outlineLvl w:val="0"/>
    </w:pPr>
    <w:rPr>
      <w:rFonts w:asciiTheme="majorHAnsi" w:eastAsiaTheme="majorEastAsia" w:hAnsiTheme="majorHAnsi" w:cstheme="majorBidi"/>
      <w:color w:val="061F57" w:themeColor="text2" w:themeShade="BF"/>
      <w:kern w:val="28"/>
      <w:sz w:val="52"/>
      <w:szCs w:val="32"/>
    </w:rPr>
  </w:style>
  <w:style w:type="paragraph" w:styleId="Ttulo2">
    <w:name w:val="heading 2"/>
    <w:basedOn w:val="Normal"/>
    <w:next w:val="Normal"/>
    <w:link w:val="Ttulo2Car"/>
    <w:uiPriority w:val="4"/>
    <w:qFormat/>
    <w:rsid w:val="00DF027C"/>
    <w:pPr>
      <w:keepNext/>
      <w:spacing w:after="240" w:line="240" w:lineRule="auto"/>
      <w:outlineLvl w:val="1"/>
    </w:pPr>
    <w:rPr>
      <w:rFonts w:eastAsiaTheme="majorEastAsia" w:cstheme="majorBidi"/>
      <w:b w:val="0"/>
      <w:sz w:val="36"/>
      <w:szCs w:val="2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Pr>
      <w:rFonts w:ascii="Tahoma" w:hAnsi="Tahoma" w:cs="Tahoma"/>
      <w:sz w:val="16"/>
      <w:szCs w:val="16"/>
    </w:rPr>
  </w:style>
  <w:style w:type="paragraph" w:styleId="Ttulo">
    <w:name w:val="Title"/>
    <w:basedOn w:val="Normal"/>
    <w:link w:val="TtuloCar"/>
    <w:uiPriority w:val="1"/>
    <w:qFormat/>
    <w:rsid w:val="00D86945"/>
    <w:pPr>
      <w:spacing w:after="200" w:line="240" w:lineRule="auto"/>
    </w:pPr>
    <w:rPr>
      <w:rFonts w:asciiTheme="majorHAnsi" w:eastAsiaTheme="majorEastAsia" w:hAnsiTheme="majorHAnsi" w:cstheme="majorBidi"/>
      <w:bCs/>
      <w:sz w:val="72"/>
      <w:szCs w:val="52"/>
    </w:rPr>
  </w:style>
  <w:style w:type="character" w:customStyle="1" w:styleId="TtuloCar">
    <w:name w:val="Título Car"/>
    <w:basedOn w:val="Fuentedeprrafopredeter"/>
    <w:link w:val="Ttulo"/>
    <w:uiPriority w:val="1"/>
    <w:rsid w:val="00D86945"/>
    <w:rPr>
      <w:rFonts w:asciiTheme="majorHAnsi" w:eastAsiaTheme="majorEastAsia" w:hAnsiTheme="majorHAnsi" w:cstheme="majorBidi"/>
      <w:b/>
      <w:bCs/>
      <w:color w:val="082A75" w:themeColor="text2"/>
      <w:sz w:val="72"/>
      <w:szCs w:val="52"/>
    </w:rPr>
  </w:style>
  <w:style w:type="paragraph" w:styleId="Subttulo">
    <w:name w:val="Subtitle"/>
    <w:basedOn w:val="Normal"/>
    <w:link w:val="SubttuloCar"/>
    <w:uiPriority w:val="2"/>
    <w:qFormat/>
    <w:rsid w:val="00D86945"/>
    <w:pPr>
      <w:framePr w:hSpace="180" w:wrap="around" w:vAnchor="text" w:hAnchor="margin" w:y="1167"/>
    </w:pPr>
    <w:rPr>
      <w:b w:val="0"/>
      <w:caps/>
      <w:spacing w:val="20"/>
      <w:sz w:val="32"/>
    </w:rPr>
  </w:style>
  <w:style w:type="character" w:customStyle="1" w:styleId="SubttuloCar">
    <w:name w:val="Subtítulo Car"/>
    <w:basedOn w:val="Fuentedeprrafopredeter"/>
    <w:link w:val="Subttulo"/>
    <w:uiPriority w:val="2"/>
    <w:rsid w:val="00D86945"/>
    <w:rPr>
      <w:rFonts w:eastAsiaTheme="minorEastAsia"/>
      <w:caps/>
      <w:color w:val="082A75" w:themeColor="text2"/>
      <w:spacing w:val="20"/>
      <w:sz w:val="32"/>
      <w:szCs w:val="22"/>
    </w:rPr>
  </w:style>
  <w:style w:type="character" w:customStyle="1" w:styleId="Ttulo1Car">
    <w:name w:val="Título 1 Car"/>
    <w:basedOn w:val="Fuentedeprrafopredeter"/>
    <w:link w:val="Ttulo1"/>
    <w:uiPriority w:val="4"/>
    <w:rsid w:val="00D077E9"/>
    <w:rPr>
      <w:rFonts w:asciiTheme="majorHAnsi" w:eastAsiaTheme="majorEastAsia" w:hAnsiTheme="majorHAnsi" w:cstheme="majorBidi"/>
      <w:b/>
      <w:color w:val="061F57" w:themeColor="text2" w:themeShade="BF"/>
      <w:kern w:val="28"/>
      <w:sz w:val="52"/>
      <w:szCs w:val="32"/>
    </w:rPr>
  </w:style>
  <w:style w:type="paragraph" w:styleId="Encabezado">
    <w:name w:val="header"/>
    <w:basedOn w:val="Normal"/>
    <w:link w:val="EncabezadoCar"/>
    <w:uiPriority w:val="8"/>
    <w:unhideWhenUsed/>
    <w:rsid w:val="005037F0"/>
  </w:style>
  <w:style w:type="character" w:customStyle="1" w:styleId="EncabezadoCar">
    <w:name w:val="Encabezado Car"/>
    <w:basedOn w:val="Fuentedeprrafopredeter"/>
    <w:link w:val="Encabezado"/>
    <w:uiPriority w:val="8"/>
    <w:rsid w:val="0093335D"/>
  </w:style>
  <w:style w:type="paragraph" w:styleId="Piedepgina">
    <w:name w:val="footer"/>
    <w:basedOn w:val="Normal"/>
    <w:link w:val="PiedepginaCar"/>
    <w:uiPriority w:val="99"/>
    <w:unhideWhenUsed/>
    <w:rsid w:val="005037F0"/>
  </w:style>
  <w:style w:type="character" w:customStyle="1" w:styleId="PiedepginaCar">
    <w:name w:val="Pie de página Car"/>
    <w:basedOn w:val="Fuentedeprrafopredeter"/>
    <w:link w:val="Piedepgina"/>
    <w:uiPriority w:val="99"/>
    <w:rsid w:val="005037F0"/>
    <w:rPr>
      <w:sz w:val="24"/>
      <w:szCs w:val="24"/>
    </w:rPr>
  </w:style>
  <w:style w:type="paragraph" w:customStyle="1" w:styleId="Nombre">
    <w:name w:val="Nombre"/>
    <w:basedOn w:val="Normal"/>
    <w:uiPriority w:val="3"/>
    <w:qFormat/>
    <w:rsid w:val="00B231E5"/>
    <w:pPr>
      <w:spacing w:line="240" w:lineRule="auto"/>
      <w:jc w:val="right"/>
    </w:pPr>
  </w:style>
  <w:style w:type="character" w:customStyle="1" w:styleId="Ttulo2Car">
    <w:name w:val="Título 2 Car"/>
    <w:basedOn w:val="Fuentedeprrafopredeter"/>
    <w:link w:val="Ttulo2"/>
    <w:uiPriority w:val="4"/>
    <w:rsid w:val="00DF027C"/>
    <w:rPr>
      <w:rFonts w:eastAsiaTheme="majorEastAsia" w:cstheme="majorBidi"/>
      <w:color w:val="082A75" w:themeColor="text2"/>
      <w:sz w:val="36"/>
      <w:szCs w:val="26"/>
    </w:rPr>
  </w:style>
  <w:style w:type="table" w:styleId="Tablaconcuadrcula">
    <w:name w:val="Table Grid"/>
    <w:basedOn w:val="Tablanormal"/>
    <w:uiPriority w:val="1"/>
    <w:rsid w:val="00FF16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unhideWhenUsed/>
    <w:rsid w:val="00D86945"/>
    <w:rPr>
      <w:color w:val="808080"/>
    </w:rPr>
  </w:style>
  <w:style w:type="paragraph" w:customStyle="1" w:styleId="Contenido">
    <w:name w:val="Contenido"/>
    <w:basedOn w:val="Normal"/>
    <w:link w:val="Carcterdecontenido"/>
    <w:qFormat/>
    <w:rsid w:val="00DF027C"/>
    <w:rPr>
      <w:b w:val="0"/>
    </w:rPr>
  </w:style>
  <w:style w:type="paragraph" w:customStyle="1" w:styleId="Textodestacado">
    <w:name w:val="Texto destacado"/>
    <w:basedOn w:val="Normal"/>
    <w:link w:val="Carcterdetextodestacado"/>
    <w:qFormat/>
    <w:rsid w:val="00DF027C"/>
  </w:style>
  <w:style w:type="character" w:customStyle="1" w:styleId="Carcterdecontenido">
    <w:name w:val="Carácter de contenido"/>
    <w:basedOn w:val="Fuentedeprrafopredeter"/>
    <w:link w:val="Contenido"/>
    <w:rsid w:val="00DF027C"/>
    <w:rPr>
      <w:rFonts w:eastAsiaTheme="minorEastAsia"/>
      <w:color w:val="082A75" w:themeColor="text2"/>
      <w:sz w:val="28"/>
      <w:szCs w:val="22"/>
    </w:rPr>
  </w:style>
  <w:style w:type="character" w:customStyle="1" w:styleId="Carcterdetextodestacado">
    <w:name w:val="Carácter de texto destacado"/>
    <w:basedOn w:val="Fuentedeprrafopredeter"/>
    <w:link w:val="Textodestacado"/>
    <w:rsid w:val="00DF027C"/>
    <w:rPr>
      <w:rFonts w:eastAsiaTheme="minorEastAsia"/>
      <w:b/>
      <w:color w:val="082A75" w:themeColor="text2"/>
      <w:sz w:val="28"/>
      <w:szCs w:val="22"/>
    </w:rPr>
  </w:style>
  <w:style w:type="table" w:styleId="Tablanormal5">
    <w:name w:val="Plain Table 5"/>
    <w:basedOn w:val="Tablanormal"/>
    <w:uiPriority w:val="45"/>
    <w:rsid w:val="00CD528B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951C8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951C8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951C8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951C8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Hipervnculo">
    <w:name w:val="Hyperlink"/>
    <w:basedOn w:val="Fuentedeprrafopredeter"/>
    <w:uiPriority w:val="99"/>
    <w:unhideWhenUsed/>
    <w:rsid w:val="006823F2"/>
    <w:rPr>
      <w:color w:val="3592C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823F2"/>
    <w:rPr>
      <w:color w:val="605E5C"/>
      <w:shd w:val="clear" w:color="auto" w:fill="E1DFDD"/>
    </w:rPr>
  </w:style>
  <w:style w:type="table" w:styleId="Tabladelista1clara-nfasis4">
    <w:name w:val="List Table 1 Light Accent 4"/>
    <w:basedOn w:val="Tablanormal"/>
    <w:uiPriority w:val="46"/>
    <w:rsid w:val="006823F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3D0DF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3D0D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FF4" w:themeFill="accent4" w:themeFillTint="33"/>
      </w:tcPr>
    </w:tblStylePr>
    <w:tblStylePr w:type="band1Horz">
      <w:tblPr/>
      <w:tcPr>
        <w:shd w:val="clear" w:color="auto" w:fill="E0EFF4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909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1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riverar\AppData\Local\Microsoft\Office\16.0\DTS\es-CO%7bF54F2A47-DE06-4F09-B0B2-D3DC67398846%7d\%7bBB43CCB8-5669-4032-B04B-2C4B9A10CD2B%7dtf16392850_win32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A9B4550B676949FF846EEBBAF789DB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1AD277-859E-4B42-8A19-FC9BC8798D3C}"/>
      </w:docPartPr>
      <w:docPartBody>
        <w:p w:rsidR="00327B20" w:rsidRDefault="00670E68">
          <w:pPr>
            <w:pStyle w:val="A9B4550B676949FF846EEBBAF789DB52"/>
          </w:pPr>
          <w:r w:rsidRPr="00D86945">
            <w:rPr>
              <w:rStyle w:val="SubttuloCar"/>
              <w:b/>
              <w:lang w:bidi="es-ES"/>
            </w:rPr>
            <w:fldChar w:fldCharType="begin"/>
          </w:r>
          <w:r w:rsidRPr="00D86945">
            <w:rPr>
              <w:rStyle w:val="SubttuloCar"/>
              <w:lang w:bidi="es-ES"/>
            </w:rPr>
            <w:instrText xml:space="preserve"> DATE  \@ "MMMM d"  \* MERGEFORMAT </w:instrText>
          </w:r>
          <w:r w:rsidRPr="00D86945">
            <w:rPr>
              <w:rStyle w:val="SubttuloCar"/>
              <w:b/>
              <w:lang w:bidi="es-ES"/>
            </w:rPr>
            <w:fldChar w:fldCharType="separate"/>
          </w:r>
          <w:r>
            <w:rPr>
              <w:rStyle w:val="SubttuloCar"/>
              <w:lang w:bidi="es-ES"/>
            </w:rPr>
            <w:t>junio 23</w:t>
          </w:r>
          <w:r w:rsidRPr="00D86945">
            <w:rPr>
              <w:rStyle w:val="SubttuloCar"/>
              <w:b/>
              <w:lang w:bidi="es-ES"/>
            </w:rPr>
            <w:fldChar w:fldCharType="end"/>
          </w:r>
        </w:p>
      </w:docPartBody>
    </w:docPart>
    <w:docPart>
      <w:docPartPr>
        <w:name w:val="BD9461F4A18B4E2F958D8FD57C3BFE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AB2235-EA6F-43EC-A68D-419E34F82A53}"/>
      </w:docPartPr>
      <w:docPartBody>
        <w:p w:rsidR="00327B20" w:rsidRDefault="00670E68">
          <w:pPr>
            <w:pStyle w:val="BD9461F4A18B4E2F958D8FD57C3BFE0A"/>
          </w:pPr>
          <w:r>
            <w:rPr>
              <w:noProof/>
              <w:lang w:bidi="es-ES"/>
            </w:rPr>
            <w:t>Su nombre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278"/>
    <w:rsid w:val="002E25B6"/>
    <w:rsid w:val="00327B20"/>
    <w:rsid w:val="00670E68"/>
    <w:rsid w:val="009B0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s-CO" w:eastAsia="es-CO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ubttulo">
    <w:name w:val="Subtitle"/>
    <w:basedOn w:val="Normal"/>
    <w:link w:val="SubttuloCar"/>
    <w:uiPriority w:val="2"/>
    <w:qFormat/>
    <w:pPr>
      <w:framePr w:hSpace="180" w:wrap="around" w:vAnchor="text" w:hAnchor="margin" w:y="1167"/>
      <w:spacing w:after="0" w:line="276" w:lineRule="auto"/>
    </w:pPr>
    <w:rPr>
      <w:caps/>
      <w:color w:val="44546A" w:themeColor="text2"/>
      <w:spacing w:val="20"/>
      <w:kern w:val="0"/>
      <w:sz w:val="32"/>
      <w:lang w:val="es-ES" w:eastAsia="en-US"/>
      <w14:ligatures w14:val="none"/>
    </w:rPr>
  </w:style>
  <w:style w:type="character" w:customStyle="1" w:styleId="SubttuloCar">
    <w:name w:val="Subtítulo Car"/>
    <w:basedOn w:val="Fuentedeprrafopredeter"/>
    <w:link w:val="Subttulo"/>
    <w:uiPriority w:val="2"/>
    <w:rPr>
      <w:caps/>
      <w:color w:val="44546A" w:themeColor="text2"/>
      <w:spacing w:val="20"/>
      <w:kern w:val="0"/>
      <w:sz w:val="32"/>
      <w:lang w:val="es-ES" w:eastAsia="en-US"/>
      <w14:ligatures w14:val="none"/>
    </w:rPr>
  </w:style>
  <w:style w:type="paragraph" w:customStyle="1" w:styleId="A9B4550B676949FF846EEBBAF789DB52">
    <w:name w:val="A9B4550B676949FF846EEBBAF789DB52"/>
  </w:style>
  <w:style w:type="paragraph" w:customStyle="1" w:styleId="CEC514602C9C41ABB2694092C63DBD58">
    <w:name w:val="CEC514602C9C41ABB2694092C63DBD58"/>
  </w:style>
  <w:style w:type="paragraph" w:customStyle="1" w:styleId="BD9461F4A18B4E2F958D8FD57C3BFE0A">
    <w:name w:val="BD9461F4A18B4E2F958D8FD57C3BFE0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Custom Theme">
  <a:themeElements>
    <a:clrScheme name="Custom 29">
      <a:dk1>
        <a:srgbClr val="0F0D29"/>
      </a:dk1>
      <a:lt1>
        <a:srgbClr val="FFFFFF"/>
      </a:lt1>
      <a:dk2>
        <a:srgbClr val="082A75"/>
      </a:dk2>
      <a:lt2>
        <a:srgbClr val="E7E6E6"/>
      </a:lt2>
      <a:accent1>
        <a:srgbClr val="024F75"/>
      </a:accent1>
      <a:accent2>
        <a:srgbClr val="3592CF"/>
      </a:accent2>
      <a:accent3>
        <a:srgbClr val="34ABA2"/>
      </a:accent3>
      <a:accent4>
        <a:srgbClr val="66B2CA"/>
      </a:accent4>
      <a:accent5>
        <a:srgbClr val="C1D9CB"/>
      </a:accent5>
      <a:accent6>
        <a:srgbClr val="34ABA2"/>
      </a:accent6>
      <a:hlink>
        <a:srgbClr val="3592CF"/>
      </a:hlink>
      <a:folHlink>
        <a:srgbClr val="3592CF"/>
      </a:folHlink>
    </a:clrScheme>
    <a:fontScheme name="Custom 20">
      <a:majorFont>
        <a:latin typeface="Arial"/>
        <a:ea typeface=""/>
        <a:cs typeface=""/>
      </a:majorFont>
      <a:minorFont>
        <a:latin typeface="Calibri"/>
        <a:ea typeface=""/>
        <a:cs typeface=""/>
      </a:minorFont>
    </a:fontScheme>
    <a:fmtScheme name="Office Effects">
      <a: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65000"/>
                <a:shade val="100000"/>
                <a:satMod val="133000"/>
              </a:schemeClr>
            </a:gs>
            <a:gs pos="15000">
              <a:schemeClr val="phClr">
                <a:tint val="50000"/>
                <a:shade val="100000"/>
                <a:satMod val="140000"/>
              </a:schemeClr>
            </a:gs>
            <a:gs pos="100000">
              <a:schemeClr val="phClr">
                <a:tint val="10000"/>
                <a:shade val="100000"/>
                <a:satMod val="13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75000"/>
                <a:satMod val="160000"/>
              </a:schemeClr>
            </a:gs>
            <a:gs pos="62000">
              <a:schemeClr val="phClr">
                <a:tint val="100000"/>
                <a:shade val="100000"/>
                <a:satMod val="125000"/>
              </a:schemeClr>
            </a:gs>
            <a:gs pos="100000">
              <a:schemeClr val="phClr">
                <a:tint val="80000"/>
                <a:shade val="100000"/>
                <a:satMod val="140000"/>
              </a:schemeClr>
            </a:gs>
          </a:gsLst>
          <a:lin ang="16200000" scaled="1"/>
        </a:gradFill>
      </a:fillStyleLst>
      <a:lnStyleLst>
        <a:ln w="12700">
          <a:solidFill>
            <a:schemeClr val="phClr"/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25400" dir="5400000">
              <a:srgbClr val="000000">
                <a:alpha val="43137"/>
              </a:srgbClr>
            </a:outerShdw>
          </a:effectLst>
        </a:effectStyle>
        <a:effectStyle>
          <a:effectLst>
            <a:outerShdw blurRad="50800" dist="38100" dir="5400000">
              <a:srgbClr val="000000">
                <a:alpha val="61176"/>
              </a:srgbClr>
            </a:outerShdw>
          </a:effectLst>
          <a:scene3d>
            <a:camera prst="orthographicFront" fov="0">
              <a:rot lat="0" lon="0" rev="0"/>
            </a:camera>
            <a:lightRig rig="contrasting" dir="t">
              <a:rot lat="0" lon="0" rev="16500000"/>
            </a:lightRig>
          </a:scene3d>
          <a:sp3d contourW="12700" prstMaterial="powder">
            <a:bevelT h="508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  <a:effectStyle>
          <a:effectLst>
            <a:reflection blurRad="12700" stA="25000" endPos="28000" dist="38100" dir="5400000" sy="-100000"/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>
            <a:bevelT w="139700" h="381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</a:effectStyleLst>
      <a:bg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40000">
              <a:schemeClr val="phClr">
                <a:tint val="100000"/>
                <a:shade val="70000"/>
                <a:satMod val="145000"/>
              </a:schemeClr>
            </a:gs>
            <a:gs pos="100000">
              <a:schemeClr val="phClr">
                <a:tint val="85000"/>
                <a:shade val="100000"/>
                <a:satMod val="15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30000">
              <a:schemeClr val="phClr">
                <a:tint val="100000"/>
                <a:shade val="65000"/>
                <a:satMod val="155000"/>
              </a:schemeClr>
            </a:gs>
            <a:gs pos="100000">
              <a:schemeClr val="phClr">
                <a:tint val="60000"/>
                <a:shade val="100000"/>
                <a:satMod val="170000"/>
              </a:schemeClr>
            </a:gs>
          </a:gsLst>
          <a:lin ang="16200000" scaled="1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/>
  <CompanyPhone/>
  <CompanyFax>Isaura Banguera &amp; Nathalia Mejia</CompanyFax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{BB43CCB8-5669-4032-B04B-2C4B9A10CD2B}tf16392850_win32.dotx</Template>
  <TotalTime>303</TotalTime>
  <Pages>8</Pages>
  <Words>742</Words>
  <Characters>4084</Characters>
  <Application>Microsoft Office Word</Application>
  <DocSecurity>0</DocSecurity>
  <Lines>34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jriverar</dc:creator>
  <cp:keywords/>
  <cp:lastModifiedBy>Nathalia Mejia Buitrago</cp:lastModifiedBy>
  <cp:revision>8</cp:revision>
  <cp:lastPrinted>2006-08-01T17:47:00Z</cp:lastPrinted>
  <dcterms:created xsi:type="dcterms:W3CDTF">2023-06-23T12:57:00Z</dcterms:created>
  <dcterms:modified xsi:type="dcterms:W3CDTF">2026-03-22T17:46:00Z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TC100670409990</vt:lpwstr>
  </property>
</Properties>
</file>